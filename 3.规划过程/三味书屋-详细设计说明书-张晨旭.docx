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BC8725" w14:textId="77777777" w:rsidR="005B3A97" w:rsidRDefault="005B3A97"/>
    <w:p w14:paraId="78997A3E" w14:textId="77777777" w:rsidR="005B3A97" w:rsidRDefault="005B3A97"/>
    <w:p w14:paraId="32F39AA1" w14:textId="77777777" w:rsidR="005B3A97" w:rsidRDefault="005B3A97"/>
    <w:p w14:paraId="467FE0F0" w14:textId="77777777" w:rsidR="005B3A97" w:rsidRDefault="005B3A97"/>
    <w:p w14:paraId="32E537D9" w14:textId="0CEA3C13" w:rsidR="005B3A97" w:rsidRDefault="00D41EDD">
      <w:pPr>
        <w:jc w:val="center"/>
        <w:rPr>
          <w:sz w:val="36"/>
        </w:rPr>
      </w:pPr>
      <w:proofErr w:type="gramStart"/>
      <w:r>
        <w:rPr>
          <w:rFonts w:hint="eastAsia"/>
          <w:sz w:val="36"/>
        </w:rPr>
        <w:t>三味</w:t>
      </w:r>
      <w:proofErr w:type="gramEnd"/>
      <w:r>
        <w:rPr>
          <w:rFonts w:hint="eastAsia"/>
          <w:sz w:val="36"/>
        </w:rPr>
        <w:t>书屋</w:t>
      </w:r>
      <w:r w:rsidR="00751407">
        <w:rPr>
          <w:rFonts w:hint="eastAsia"/>
          <w:sz w:val="36"/>
        </w:rPr>
        <w:t>设计规格说明</w:t>
      </w:r>
    </w:p>
    <w:p w14:paraId="1E9C3F73" w14:textId="77777777" w:rsidR="005B3A97" w:rsidRDefault="005B3A97">
      <w:pPr>
        <w:jc w:val="center"/>
      </w:pPr>
    </w:p>
    <w:p w14:paraId="6B3ADA6B" w14:textId="77777777" w:rsidR="005B3A97" w:rsidRDefault="005B3A97">
      <w:pPr>
        <w:jc w:val="center"/>
      </w:pPr>
    </w:p>
    <w:p w14:paraId="4BDA2B30" w14:textId="77777777" w:rsidR="005B3A97" w:rsidRDefault="00751407">
      <w:pPr>
        <w:jc w:val="center"/>
      </w:pPr>
      <w:r>
        <w:t>V</w:t>
      </w:r>
      <w:r>
        <w:rPr>
          <w:rFonts w:hint="eastAsia"/>
        </w:rPr>
        <w:t>er:1.0</w:t>
      </w:r>
    </w:p>
    <w:p w14:paraId="0BB7B512" w14:textId="77777777" w:rsidR="005B3A97" w:rsidRDefault="005B3A97"/>
    <w:p w14:paraId="21AA24D8" w14:textId="77777777" w:rsidR="005B3A97" w:rsidRDefault="005B3A97"/>
    <w:p w14:paraId="175439E1" w14:textId="77777777" w:rsidR="005B3A97" w:rsidRDefault="005B3A97"/>
    <w:p w14:paraId="153D2430" w14:textId="77777777" w:rsidR="005B3A97" w:rsidRDefault="005B3A97"/>
    <w:p w14:paraId="65A208CC" w14:textId="77777777" w:rsidR="005B3A97" w:rsidRDefault="005B3A97"/>
    <w:p w14:paraId="14385F44" w14:textId="77777777" w:rsidR="005B3A97" w:rsidRDefault="005B3A97"/>
    <w:p w14:paraId="51AB6F6C" w14:textId="77777777" w:rsidR="005B3A97" w:rsidRDefault="005B3A97">
      <w:pPr>
        <w:ind w:firstLine="420"/>
        <w:rPr>
          <w:i/>
          <w:color w:val="548DD4" w:themeColor="text2" w:themeTint="99"/>
        </w:rPr>
      </w:pPr>
    </w:p>
    <w:p w14:paraId="38DE5328" w14:textId="77777777" w:rsidR="005B3A97" w:rsidRDefault="00751407">
      <w:pPr>
        <w:rPr>
          <w:i/>
          <w:color w:val="548DD4" w:themeColor="text2" w:themeTint="99"/>
        </w:rPr>
      </w:pPr>
      <w:r>
        <w:rPr>
          <w:i/>
          <w:color w:val="548DD4" w:themeColor="text2" w:themeTint="99"/>
        </w:rPr>
        <w:br w:type="page"/>
      </w:r>
    </w:p>
    <w:sdt>
      <w:sdtPr>
        <w:rPr>
          <w:lang w:val="zh-CN"/>
        </w:rPr>
        <w:id w:val="1689027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2905F7" w14:textId="77777777" w:rsidR="005B3A97" w:rsidRDefault="00751407">
          <w:pPr>
            <w:jc w:val="center"/>
            <w:rPr>
              <w:b/>
              <w:sz w:val="28"/>
            </w:rPr>
          </w:pPr>
          <w:r>
            <w:rPr>
              <w:b/>
              <w:sz w:val="28"/>
              <w:lang w:val="zh-CN"/>
            </w:rPr>
            <w:t>目</w:t>
          </w:r>
          <w:r>
            <w:rPr>
              <w:rFonts w:hint="eastAsia"/>
              <w:b/>
              <w:sz w:val="28"/>
              <w:lang w:val="zh-CN"/>
            </w:rPr>
            <w:t xml:space="preserve">  </w:t>
          </w:r>
          <w:r>
            <w:rPr>
              <w:b/>
              <w:sz w:val="28"/>
              <w:lang w:val="zh-CN"/>
            </w:rPr>
            <w:t>录</w:t>
          </w:r>
        </w:p>
        <w:p w14:paraId="088EB462" w14:textId="44CC7889" w:rsidR="00527E45" w:rsidRDefault="00751407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97159" w:history="1">
            <w:r w:rsidR="00527E45" w:rsidRPr="003A2209">
              <w:rPr>
                <w:rStyle w:val="aa"/>
                <w:noProof/>
              </w:rPr>
              <w:t>1</w:t>
            </w:r>
            <w:r w:rsidR="00527E45">
              <w:rPr>
                <w:noProof/>
              </w:rPr>
              <w:tab/>
            </w:r>
            <w:r w:rsidR="00527E45" w:rsidRPr="003A2209">
              <w:rPr>
                <w:rStyle w:val="aa"/>
                <w:noProof/>
              </w:rPr>
              <w:t>引言</w:t>
            </w:r>
            <w:r w:rsidR="00527E45">
              <w:rPr>
                <w:noProof/>
                <w:webHidden/>
              </w:rPr>
              <w:tab/>
            </w:r>
            <w:r w:rsidR="00527E45">
              <w:rPr>
                <w:noProof/>
                <w:webHidden/>
              </w:rPr>
              <w:fldChar w:fldCharType="begin"/>
            </w:r>
            <w:r w:rsidR="00527E45">
              <w:rPr>
                <w:noProof/>
                <w:webHidden/>
              </w:rPr>
              <w:instrText xml:space="preserve"> PAGEREF _Toc38297159 \h </w:instrText>
            </w:r>
            <w:r w:rsidR="00527E45">
              <w:rPr>
                <w:noProof/>
                <w:webHidden/>
              </w:rPr>
            </w:r>
            <w:r w:rsidR="00527E45">
              <w:rPr>
                <w:noProof/>
                <w:webHidden/>
              </w:rPr>
              <w:fldChar w:fldCharType="separate"/>
            </w:r>
            <w:r w:rsidR="00527E45">
              <w:rPr>
                <w:noProof/>
                <w:webHidden/>
              </w:rPr>
              <w:t>3</w:t>
            </w:r>
            <w:r w:rsidR="00527E45">
              <w:rPr>
                <w:noProof/>
                <w:webHidden/>
              </w:rPr>
              <w:fldChar w:fldCharType="end"/>
            </w:r>
          </w:hyperlink>
        </w:p>
        <w:p w14:paraId="65AAC92C" w14:textId="7F048B75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60" w:history="1">
            <w:r w:rsidRPr="003A2209">
              <w:rPr>
                <w:rStyle w:val="aa"/>
                <w:noProof/>
              </w:rPr>
              <w:t>1.1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9851" w14:textId="1535CCD5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61" w:history="1">
            <w:r w:rsidRPr="003A2209">
              <w:rPr>
                <w:rStyle w:val="aa"/>
                <w:noProof/>
              </w:rPr>
              <w:t>1.2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文档范围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43484" w14:textId="0A1D71F8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62" w:history="1">
            <w:r w:rsidRPr="003A2209">
              <w:rPr>
                <w:rStyle w:val="aa"/>
                <w:noProof/>
              </w:rPr>
              <w:t>1.3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术语和缩略语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F84AC" w14:textId="463BD330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63" w:history="1">
            <w:r w:rsidRPr="003A2209">
              <w:rPr>
                <w:rStyle w:val="aa"/>
                <w:noProof/>
              </w:rPr>
              <w:t>1.4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705B" w14:textId="2C836349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64" w:history="1">
            <w:r w:rsidRPr="003A2209">
              <w:rPr>
                <w:rStyle w:val="aa"/>
                <w:noProof/>
              </w:rPr>
              <w:t>1.5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系统目标和约束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043E7" w14:textId="3E3796C5" w:rsidR="00527E45" w:rsidRDefault="00527E45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8297165" w:history="1">
            <w:r w:rsidRPr="003A2209">
              <w:rPr>
                <w:rStyle w:val="aa"/>
                <w:noProof/>
              </w:rPr>
              <w:t>2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9BD86" w14:textId="3A32F17A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66" w:history="1">
            <w:r w:rsidRPr="003A2209">
              <w:rPr>
                <w:rStyle w:val="aa"/>
                <w:noProof/>
              </w:rPr>
              <w:t>2.1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系统架构概述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897E4" w14:textId="5E9CDAA1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67" w:history="1">
            <w:r w:rsidRPr="003A2209">
              <w:rPr>
                <w:rStyle w:val="aa"/>
                <w:noProof/>
              </w:rPr>
              <w:t>2.2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对象模型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7FA57" w14:textId="1C035080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68" w:history="1">
            <w:r w:rsidRPr="003A2209">
              <w:rPr>
                <w:rStyle w:val="aa"/>
                <w:noProof/>
              </w:rPr>
              <w:t>2.3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BC6C0" w14:textId="36731DC8" w:rsidR="00527E45" w:rsidRDefault="00527E45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8297169" w:history="1">
            <w:r w:rsidRPr="003A2209">
              <w:rPr>
                <w:rStyle w:val="aa"/>
                <w:noProof/>
              </w:rPr>
              <w:t>2.3.1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共同接口：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4AA35" w14:textId="5728B560" w:rsidR="00527E45" w:rsidRDefault="00527E45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8297170" w:history="1">
            <w:r w:rsidRPr="003A2209">
              <w:rPr>
                <w:rStyle w:val="aa"/>
                <w:noProof/>
              </w:rPr>
              <w:t>2.3.2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商家接口：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2BA33" w14:textId="5D3793F8" w:rsidR="00527E45" w:rsidRDefault="00527E45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8297171" w:history="1">
            <w:r w:rsidRPr="003A2209">
              <w:rPr>
                <w:rStyle w:val="aa"/>
                <w:noProof/>
              </w:rPr>
              <w:t>2.3.3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顾客接口：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E159D" w14:textId="17E21F8B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72" w:history="1">
            <w:r w:rsidRPr="003A2209">
              <w:rPr>
                <w:rStyle w:val="aa"/>
                <w:noProof/>
              </w:rPr>
              <w:t>2.4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特性实现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FEEC4" w14:textId="19ED6C24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73" w:history="1">
            <w:r w:rsidRPr="003A2209">
              <w:rPr>
                <w:rStyle w:val="aa"/>
                <w:noProof/>
              </w:rPr>
              <w:t>2.5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错误日志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7C107" w14:textId="1650AE76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74" w:history="1">
            <w:r w:rsidRPr="003A2209">
              <w:rPr>
                <w:rStyle w:val="aa"/>
                <w:noProof/>
              </w:rPr>
              <w:t>2.6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部署视图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4EBA1" w14:textId="5AB03431" w:rsidR="00527E45" w:rsidRDefault="00527E45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8297175" w:history="1">
            <w:r w:rsidRPr="003A2209">
              <w:rPr>
                <w:rStyle w:val="aa"/>
                <w:noProof/>
              </w:rPr>
              <w:t>3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质量及其他方面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06146" w14:textId="3AD3FA12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76" w:history="1">
            <w:r w:rsidRPr="003A2209">
              <w:rPr>
                <w:rStyle w:val="aa"/>
                <w:noProof/>
              </w:rPr>
              <w:t>3.1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可维护性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6F7A" w14:textId="16029C7F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77" w:history="1">
            <w:r w:rsidRPr="003A2209">
              <w:rPr>
                <w:rStyle w:val="aa"/>
                <w:noProof/>
              </w:rPr>
              <w:t>3.2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安全性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8C3C" w14:textId="41F3F5C0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78" w:history="1">
            <w:r w:rsidRPr="003A2209">
              <w:rPr>
                <w:rStyle w:val="aa"/>
                <w:noProof/>
              </w:rPr>
              <w:t>3.3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可扩展性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DCFBB" w14:textId="74506F09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79" w:history="1">
            <w:r w:rsidRPr="003A2209">
              <w:rPr>
                <w:rStyle w:val="aa"/>
                <w:noProof/>
              </w:rPr>
              <w:t>3.4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可靠性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73589" w14:textId="05EB5B35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80" w:history="1">
            <w:r w:rsidRPr="003A2209">
              <w:rPr>
                <w:rStyle w:val="aa"/>
                <w:noProof/>
              </w:rPr>
              <w:t>3.5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可用性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DCB98" w14:textId="53E4A5D4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81" w:history="1">
            <w:r w:rsidRPr="003A2209">
              <w:rPr>
                <w:rStyle w:val="aa"/>
                <w:noProof/>
              </w:rPr>
              <w:t>3.6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性能设计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865C0" w14:textId="250098B1" w:rsidR="00527E45" w:rsidRDefault="00527E45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8297182" w:history="1">
            <w:r w:rsidRPr="003A2209">
              <w:rPr>
                <w:rStyle w:val="aa"/>
                <w:noProof/>
              </w:rPr>
              <w:t>4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4674B" w14:textId="1480FF1B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83" w:history="1">
            <w:r w:rsidRPr="003A2209">
              <w:rPr>
                <w:rStyle w:val="aa"/>
                <w:noProof/>
              </w:rPr>
              <w:t>4.1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B7B58" w14:textId="4322CD74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84" w:history="1">
            <w:r w:rsidRPr="003A2209">
              <w:rPr>
                <w:rStyle w:val="aa"/>
                <w:noProof/>
              </w:rPr>
              <w:t>4.2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修过记录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7A34E" w14:textId="2FAFBF97" w:rsidR="00527E45" w:rsidRDefault="00527E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8297185" w:history="1">
            <w:r w:rsidRPr="003A2209">
              <w:rPr>
                <w:rStyle w:val="aa"/>
                <w:noProof/>
              </w:rPr>
              <w:t>4.3</w:t>
            </w:r>
            <w:r>
              <w:rPr>
                <w:noProof/>
              </w:rPr>
              <w:tab/>
            </w:r>
            <w:r w:rsidRPr="003A2209">
              <w:rPr>
                <w:rStyle w:val="aa"/>
                <w:noProof/>
              </w:rPr>
              <w:t>附表</w:t>
            </w:r>
            <w:r w:rsidRPr="003A2209">
              <w:rPr>
                <w:rStyle w:val="aa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9DC87" w14:textId="7B00B3FC" w:rsidR="005B3A97" w:rsidRDefault="00751407">
          <w:r>
            <w:rPr>
              <w:b/>
              <w:bCs/>
              <w:lang w:val="zh-CN"/>
            </w:rPr>
            <w:fldChar w:fldCharType="end"/>
          </w:r>
        </w:p>
      </w:sdtContent>
    </w:sdt>
    <w:p w14:paraId="606DEE13" w14:textId="77777777" w:rsidR="005B3A97" w:rsidRDefault="00751407">
      <w:pPr>
        <w:pStyle w:val="1"/>
      </w:pPr>
      <w:bookmarkStart w:id="0" w:name="_Toc38297159"/>
      <w:r>
        <w:rPr>
          <w:rFonts w:hint="eastAsia"/>
        </w:rPr>
        <w:lastRenderedPageBreak/>
        <w:t>引言</w:t>
      </w:r>
      <w:bookmarkEnd w:id="0"/>
    </w:p>
    <w:p w14:paraId="7453303B" w14:textId="20D59417" w:rsidR="005B3A97" w:rsidRDefault="00751407">
      <w:pPr>
        <w:pStyle w:val="2"/>
      </w:pPr>
      <w:bookmarkStart w:id="1" w:name="_Toc38297160"/>
      <w:r>
        <w:rPr>
          <w:rFonts w:hint="eastAsia"/>
        </w:rPr>
        <w:t>目标</w:t>
      </w:r>
      <w:bookmarkEnd w:id="1"/>
    </w:p>
    <w:p w14:paraId="33DEEC24" w14:textId="54E4E5C6" w:rsidR="009C3F5F" w:rsidRPr="008E71C4" w:rsidRDefault="009C3F5F" w:rsidP="008E71C4">
      <w:pPr>
        <w:ind w:firstLineChars="200" w:firstLine="420"/>
      </w:pPr>
      <w:r>
        <w:rPr>
          <w:rFonts w:hint="eastAsia"/>
        </w:rPr>
        <w:t>本文档主要对</w:t>
      </w:r>
      <w:proofErr w:type="gramStart"/>
      <w:r>
        <w:rPr>
          <w:rFonts w:hint="eastAsia"/>
        </w:rPr>
        <w:t>三味</w:t>
      </w:r>
      <w:proofErr w:type="gramEnd"/>
      <w:r>
        <w:rPr>
          <w:rFonts w:hint="eastAsia"/>
        </w:rPr>
        <w:t>书屋系统进行功能的分配、模块划分、整体架构和用户操作等方面做了概括性的说明。</w:t>
      </w:r>
      <w:r w:rsidR="008E71C4">
        <w:rPr>
          <w:rFonts w:hint="eastAsia"/>
        </w:rPr>
        <w:t>为后续软件的详细设计和测试计划的指定提供了重要的参考资料</w:t>
      </w:r>
    </w:p>
    <w:p w14:paraId="5A108B54" w14:textId="6C4FAFB9" w:rsidR="005B3A97" w:rsidRDefault="00751407">
      <w:pPr>
        <w:pStyle w:val="2"/>
      </w:pPr>
      <w:bookmarkStart w:id="2" w:name="_Toc38297161"/>
      <w:r>
        <w:rPr>
          <w:rFonts w:hint="eastAsia"/>
        </w:rPr>
        <w:t>文档范围</w:t>
      </w:r>
      <w:bookmarkEnd w:id="2"/>
    </w:p>
    <w:p w14:paraId="48154165" w14:textId="73E15334" w:rsidR="008E71C4" w:rsidRPr="008E71C4" w:rsidRDefault="008E71C4" w:rsidP="008E71C4">
      <w:pPr>
        <w:ind w:firstLineChars="200" w:firstLine="420"/>
      </w:pPr>
      <w:r>
        <w:rPr>
          <w:rFonts w:hint="eastAsia"/>
        </w:rPr>
        <w:t>文档包括本项目前端的</w:t>
      </w:r>
      <w:r>
        <w:rPr>
          <w:rFonts w:hint="eastAsia"/>
        </w:rPr>
        <w:t>UI</w:t>
      </w:r>
      <w:r>
        <w:rPr>
          <w:rFonts w:hint="eastAsia"/>
        </w:rPr>
        <w:t>设计、后端的整体架构设计、操作流程及功能介绍、安全性、可靠性和可用性等方面的设计和说明。</w:t>
      </w:r>
    </w:p>
    <w:p w14:paraId="5DF2F7F4" w14:textId="77777777" w:rsidR="005B3A97" w:rsidRDefault="00751407">
      <w:pPr>
        <w:pStyle w:val="2"/>
      </w:pPr>
      <w:bookmarkStart w:id="3" w:name="_Toc38297162"/>
      <w:r>
        <w:rPr>
          <w:rFonts w:hint="eastAsia"/>
        </w:rPr>
        <w:t>术语和缩略语</w:t>
      </w:r>
      <w:bookmarkEnd w:id="3"/>
    </w:p>
    <w:p w14:paraId="4D1F20FC" w14:textId="525014A5" w:rsidR="005B3A97" w:rsidRDefault="008E71C4">
      <w:r>
        <w:rPr>
          <w:rFonts w:hint="eastAsia"/>
        </w:rPr>
        <w:t>商家用户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商家</w:t>
      </w:r>
    </w:p>
    <w:p w14:paraId="6534CCC4" w14:textId="2085E8E4" w:rsidR="008E71C4" w:rsidRDefault="008E71C4">
      <w:r>
        <w:rPr>
          <w:rFonts w:hint="eastAsia"/>
        </w:rPr>
        <w:t>买书用户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顾客</w:t>
      </w:r>
    </w:p>
    <w:p w14:paraId="3E41391E" w14:textId="77777777" w:rsidR="005B3A97" w:rsidRDefault="00751407">
      <w:pPr>
        <w:pStyle w:val="2"/>
      </w:pPr>
      <w:bookmarkStart w:id="4" w:name="_Toc38297163"/>
      <w:r>
        <w:rPr>
          <w:rFonts w:hint="eastAsia"/>
        </w:rPr>
        <w:t>参考资料</w:t>
      </w:r>
      <w:bookmarkEnd w:id="4"/>
    </w:p>
    <w:p w14:paraId="6738F802" w14:textId="77777777" w:rsidR="005B3A97" w:rsidRDefault="00751407">
      <w:r>
        <w:rPr>
          <w:rFonts w:hint="eastAsia"/>
        </w:rPr>
        <w:t>部分内容参考了《北戴河家庭旅馆需求确认书》</w:t>
      </w:r>
    </w:p>
    <w:p w14:paraId="0F8F42D7" w14:textId="4DC5F03E" w:rsidR="005B3A97" w:rsidRDefault="00751407">
      <w:pPr>
        <w:pStyle w:val="2"/>
      </w:pPr>
      <w:bookmarkStart w:id="5" w:name="_Toc38297164"/>
      <w:r>
        <w:rPr>
          <w:rFonts w:hint="eastAsia"/>
        </w:rPr>
        <w:t>系统目标和约束</w:t>
      </w:r>
      <w:bookmarkEnd w:id="5"/>
    </w:p>
    <w:p w14:paraId="3D9E520A" w14:textId="44E6CC43" w:rsidR="008E71C4" w:rsidRPr="008E71C4" w:rsidRDefault="008E71C4" w:rsidP="008E71C4">
      <w:r>
        <w:rPr>
          <w:rFonts w:hint="eastAsia"/>
        </w:rPr>
        <w:t>系统目标：</w:t>
      </w:r>
      <w:r>
        <w:rPr>
          <w:rFonts w:hint="eastAsia"/>
        </w:rPr>
        <w:t xml:space="preserve"> </w:t>
      </w:r>
      <w:r w:rsidRPr="008E71C4">
        <w:rPr>
          <w:rFonts w:hint="eastAsia"/>
        </w:rPr>
        <w:t>建立一个方便本市内大中小学生购书书籍销售平台，一方面方便批发商销售书籍；另一方面方便学生购买书籍</w:t>
      </w:r>
      <w:r>
        <w:rPr>
          <w:rFonts w:hint="eastAsia"/>
        </w:rPr>
        <w:t>。</w:t>
      </w:r>
    </w:p>
    <w:p w14:paraId="5F5A4D7D" w14:textId="4A0C7B07" w:rsidR="005B3A97" w:rsidRDefault="00751407">
      <w:r>
        <w:rPr>
          <w:rFonts w:hint="eastAsia"/>
        </w:rPr>
        <w:t>系统的约束：因为时间有限，该系统只实现最基本的功能。</w:t>
      </w:r>
      <w:r w:rsidR="008E71C4">
        <w:rPr>
          <w:rFonts w:hint="eastAsia"/>
        </w:rPr>
        <w:t>包括但不限于商家入驻、订单处理、</w:t>
      </w:r>
      <w:r w:rsidR="003E2703">
        <w:rPr>
          <w:rFonts w:hint="eastAsia"/>
        </w:rPr>
        <w:t>客户浏览、</w:t>
      </w:r>
      <w:r w:rsidR="008E71C4">
        <w:rPr>
          <w:rFonts w:hint="eastAsia"/>
        </w:rPr>
        <w:t>客户下单</w:t>
      </w:r>
      <w:r w:rsidR="003E2703">
        <w:rPr>
          <w:rFonts w:hint="eastAsia"/>
        </w:rPr>
        <w:t>、评价和管理员对信息的处理等功能。</w:t>
      </w:r>
    </w:p>
    <w:p w14:paraId="265B97FE" w14:textId="77777777" w:rsidR="005B3A97" w:rsidRDefault="00751407">
      <w:pPr>
        <w:pStyle w:val="1"/>
      </w:pPr>
      <w:bookmarkStart w:id="6" w:name="_Toc38297165"/>
      <w:r>
        <w:rPr>
          <w:rFonts w:hint="eastAsia"/>
        </w:rPr>
        <w:lastRenderedPageBreak/>
        <w:t>系统设计</w:t>
      </w:r>
      <w:bookmarkEnd w:id="6"/>
    </w:p>
    <w:p w14:paraId="22E2AE1D" w14:textId="5BD8A497" w:rsidR="005B3A97" w:rsidRDefault="00751407">
      <w:pPr>
        <w:pStyle w:val="2"/>
      </w:pPr>
      <w:bookmarkStart w:id="7" w:name="_Toc38297166"/>
      <w:r>
        <w:rPr>
          <w:rFonts w:hint="eastAsia"/>
        </w:rPr>
        <w:t>系统架构概述</w:t>
      </w:r>
      <w:bookmarkEnd w:id="7"/>
    </w:p>
    <w:p w14:paraId="0899BD37" w14:textId="0E4EB286" w:rsidR="005B3A97" w:rsidRDefault="003E2703" w:rsidP="003E2703">
      <w:pPr>
        <w:ind w:firstLineChars="200" w:firstLine="420"/>
      </w:pPr>
      <w:r>
        <w:rPr>
          <w:rFonts w:hint="eastAsia"/>
        </w:rPr>
        <w:t>该系统的架构采用</w:t>
      </w:r>
      <w:r>
        <w:rPr>
          <w:rFonts w:hint="eastAsia"/>
        </w:rPr>
        <w:t xml:space="preserve"> MVC</w:t>
      </w:r>
      <w:r>
        <w:t xml:space="preserve"> </w:t>
      </w:r>
      <w:r>
        <w:rPr>
          <w:rFonts w:hint="eastAsia"/>
        </w:rPr>
        <w:t>三层架构模式：视图层（页面展示）、控制层（处理业务逻辑）和持久化层（访问数据）。采用面向对象的设计方法。</w:t>
      </w:r>
    </w:p>
    <w:p w14:paraId="0CFC8F12" w14:textId="77777777" w:rsidR="005B3A97" w:rsidRDefault="00751407">
      <w:pPr>
        <w:pStyle w:val="2"/>
      </w:pPr>
      <w:bookmarkStart w:id="8" w:name="_Toc38297167"/>
      <w:r>
        <w:rPr>
          <w:rFonts w:hint="eastAsia"/>
        </w:rPr>
        <w:t>对象模型</w:t>
      </w:r>
      <w:bookmarkEnd w:id="8"/>
    </w:p>
    <w:p w14:paraId="50095FD5" w14:textId="78F2F65D" w:rsidR="005B3A97" w:rsidRDefault="003E2703">
      <w:r>
        <w:rPr>
          <w:rFonts w:hint="eastAsia"/>
        </w:rPr>
        <w:t>商家、顾客、</w:t>
      </w:r>
      <w:r w:rsidR="006417C7">
        <w:rPr>
          <w:rFonts w:hint="eastAsia"/>
        </w:rPr>
        <w:t>管理员</w:t>
      </w:r>
    </w:p>
    <w:p w14:paraId="1873258B" w14:textId="25732183" w:rsidR="005B3A97" w:rsidRDefault="00751407" w:rsidP="00FD1A28">
      <w:pPr>
        <w:pStyle w:val="2"/>
      </w:pPr>
      <w:bookmarkStart w:id="9" w:name="_Toc38297168"/>
      <w:r>
        <w:rPr>
          <w:rFonts w:hint="eastAsia"/>
        </w:rPr>
        <w:t>接口</w:t>
      </w:r>
      <w:bookmarkEnd w:id="9"/>
    </w:p>
    <w:p w14:paraId="4CD96A2E" w14:textId="6008BF2B" w:rsidR="00FD1A28" w:rsidRPr="00FD1A28" w:rsidRDefault="00FD1A28" w:rsidP="00FD1A28">
      <w:pPr>
        <w:pStyle w:val="3"/>
      </w:pPr>
      <w:bookmarkStart w:id="10" w:name="_Toc38297169"/>
      <w:r>
        <w:rPr>
          <w:rFonts w:hint="eastAsia"/>
        </w:rPr>
        <w:t>共同接口：</w:t>
      </w:r>
      <w:bookmarkEnd w:id="10"/>
    </w:p>
    <w:p w14:paraId="043814D4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通过用户名和密码注册</w:t>
      </w:r>
    </w:p>
    <w:p w14:paraId="7683CB06" w14:textId="77777777" w:rsidR="00FD1A28" w:rsidRDefault="00FD1A28" w:rsidP="00FD1A28">
      <w:r>
        <w:t xml:space="preserve">public String </w:t>
      </w:r>
      <w:proofErr w:type="gramStart"/>
      <w:r>
        <w:t>register(</w:t>
      </w:r>
      <w:proofErr w:type="gramEnd"/>
      <w:r>
        <w:t xml:space="preserve">String </w:t>
      </w:r>
      <w:proofErr w:type="spellStart"/>
      <w:r>
        <w:t>userName</w:t>
      </w:r>
      <w:proofErr w:type="spellEnd"/>
      <w:r>
        <w:t>, String password) {}</w:t>
      </w:r>
    </w:p>
    <w:p w14:paraId="3910A65B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插入用户</w:t>
      </w:r>
    </w:p>
    <w:p w14:paraId="4ECAD097" w14:textId="77777777" w:rsidR="00FD1A28" w:rsidRDefault="00FD1A28" w:rsidP="00FD1A28">
      <w:r>
        <w:t xml:space="preserve">public Integer </w:t>
      </w:r>
      <w:proofErr w:type="spellStart"/>
      <w:proofErr w:type="gramStart"/>
      <w:r>
        <w:t>insertUser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userName</w:t>
      </w:r>
      <w:proofErr w:type="spellEnd"/>
      <w:r>
        <w:t>, String password, Integer category) {}</w:t>
      </w:r>
    </w:p>
    <w:p w14:paraId="55B12166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通过用户名和密码登录</w:t>
      </w:r>
    </w:p>
    <w:p w14:paraId="075B1927" w14:textId="77777777" w:rsidR="00FD1A28" w:rsidRDefault="00FD1A28" w:rsidP="00FD1A28">
      <w:r>
        <w:t xml:space="preserve">public String </w:t>
      </w:r>
      <w:proofErr w:type="gramStart"/>
      <w:r>
        <w:t>login(</w:t>
      </w:r>
      <w:proofErr w:type="gramEnd"/>
      <w:r>
        <w:t xml:space="preserve">String </w:t>
      </w:r>
      <w:proofErr w:type="spellStart"/>
      <w:r>
        <w:t>userName</w:t>
      </w:r>
      <w:proofErr w:type="spellEnd"/>
      <w:r>
        <w:t>, String password) {}</w:t>
      </w:r>
    </w:p>
    <w:p w14:paraId="4CE0B181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通过用户名和类别查询用户</w:t>
      </w:r>
    </w:p>
    <w:p w14:paraId="63066E83" w14:textId="77777777" w:rsidR="00FD1A28" w:rsidRDefault="00FD1A28" w:rsidP="00FD1A28">
      <w:r>
        <w:t xml:space="preserve">public String </w:t>
      </w:r>
      <w:proofErr w:type="spellStart"/>
      <w:proofErr w:type="gramStart"/>
      <w:r>
        <w:t>selectUser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userName</w:t>
      </w:r>
      <w:proofErr w:type="spellEnd"/>
      <w:r>
        <w:t>, Integer category) {}</w:t>
      </w:r>
    </w:p>
    <w:p w14:paraId="08CA90D4" w14:textId="57296C8D" w:rsidR="00FD1A28" w:rsidRDefault="00FD1A28" w:rsidP="00FD1A28">
      <w:pPr>
        <w:pStyle w:val="3"/>
      </w:pPr>
      <w:bookmarkStart w:id="11" w:name="_Toc38297170"/>
      <w:r>
        <w:rPr>
          <w:rFonts w:hint="eastAsia"/>
        </w:rPr>
        <w:t>商家接口：</w:t>
      </w:r>
      <w:bookmarkEnd w:id="11"/>
    </w:p>
    <w:p w14:paraId="5E22C472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添加书籍</w:t>
      </w:r>
    </w:p>
    <w:p w14:paraId="76D7226D" w14:textId="77777777" w:rsidR="00FD1A28" w:rsidRDefault="00FD1A28" w:rsidP="00FD1A28">
      <w:r>
        <w:t xml:space="preserve">public String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userName</w:t>
      </w:r>
      <w:proofErr w:type="spellEnd"/>
      <w:r>
        <w:t xml:space="preserve">, String </w:t>
      </w:r>
      <w:proofErr w:type="spellStart"/>
      <w:r>
        <w:t>bookName</w:t>
      </w:r>
      <w:proofErr w:type="spellEnd"/>
      <w:r>
        <w:t xml:space="preserve">, Integer </w:t>
      </w:r>
      <w:proofErr w:type="spellStart"/>
      <w:r>
        <w:t>bookCount</w:t>
      </w:r>
      <w:proofErr w:type="spellEnd"/>
      <w:r>
        <w:t>, Double price) {}</w:t>
      </w:r>
    </w:p>
    <w:p w14:paraId="3650A7B5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插入书籍</w:t>
      </w:r>
    </w:p>
    <w:p w14:paraId="4F3EAB30" w14:textId="77777777" w:rsidR="00FD1A28" w:rsidRDefault="00FD1A28" w:rsidP="00FD1A28">
      <w:r>
        <w:t xml:space="preserve">public Integer </w:t>
      </w:r>
      <w:proofErr w:type="spellStart"/>
      <w:proofErr w:type="gramStart"/>
      <w:r>
        <w:t>insertBook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bookName</w:t>
      </w:r>
      <w:proofErr w:type="spellEnd"/>
      <w:r>
        <w:t xml:space="preserve">, Integer </w:t>
      </w:r>
      <w:proofErr w:type="spellStart"/>
      <w:r>
        <w:t>bookCount</w:t>
      </w:r>
      <w:proofErr w:type="spellEnd"/>
      <w:r>
        <w:t xml:space="preserve">, Integer </w:t>
      </w:r>
      <w:proofErr w:type="spellStart"/>
      <w:r>
        <w:t>userId</w:t>
      </w:r>
      <w:proofErr w:type="spellEnd"/>
      <w:r>
        <w:t>, Double price) {}</w:t>
      </w:r>
    </w:p>
    <w:p w14:paraId="323A2183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浏览书籍</w:t>
      </w:r>
    </w:p>
    <w:p w14:paraId="7B246698" w14:textId="77777777" w:rsidR="00FD1A28" w:rsidRDefault="00FD1A28" w:rsidP="00FD1A28">
      <w:r>
        <w:lastRenderedPageBreak/>
        <w:t xml:space="preserve">public String </w:t>
      </w:r>
      <w:proofErr w:type="spellStart"/>
      <w:proofErr w:type="gramStart"/>
      <w:r>
        <w:t>getBookList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userName</w:t>
      </w:r>
      <w:proofErr w:type="spellEnd"/>
      <w:r>
        <w:t>) {}</w:t>
      </w:r>
    </w:p>
    <w:p w14:paraId="3E80C46A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查询所有书籍</w:t>
      </w:r>
    </w:p>
    <w:p w14:paraId="6CFBDF43" w14:textId="77777777" w:rsidR="00FD1A28" w:rsidRDefault="00FD1A28" w:rsidP="00FD1A28">
      <w:r>
        <w:t xml:space="preserve">public List&lt;Book&gt; </w:t>
      </w:r>
      <w:proofErr w:type="spellStart"/>
      <w:proofErr w:type="gramStart"/>
      <w:r>
        <w:t>selectAllBookByUserId</w:t>
      </w:r>
      <w:proofErr w:type="spellEnd"/>
      <w:r>
        <w:t>(</w:t>
      </w:r>
      <w:proofErr w:type="gramEnd"/>
      <w:r>
        <w:t xml:space="preserve">Integer </w:t>
      </w:r>
      <w:proofErr w:type="spellStart"/>
      <w:r>
        <w:t>userId</w:t>
      </w:r>
      <w:proofErr w:type="spellEnd"/>
      <w:r>
        <w:t>) {}</w:t>
      </w:r>
    </w:p>
    <w:p w14:paraId="15B0F57E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获得所有订单</w:t>
      </w:r>
    </w:p>
    <w:p w14:paraId="40C6A8D5" w14:textId="77777777" w:rsidR="00FD1A28" w:rsidRDefault="00FD1A28" w:rsidP="00FD1A28">
      <w:r>
        <w:t xml:space="preserve">public String </w:t>
      </w:r>
      <w:proofErr w:type="spellStart"/>
      <w:proofErr w:type="gramStart"/>
      <w:r>
        <w:t>getAllOrder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userName</w:t>
      </w:r>
      <w:proofErr w:type="spellEnd"/>
      <w:r>
        <w:t>) {}</w:t>
      </w:r>
    </w:p>
    <w:p w14:paraId="2047C6DA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根据状态查询所有订单</w:t>
      </w:r>
    </w:p>
    <w:p w14:paraId="7CA45A01" w14:textId="77777777" w:rsidR="00FD1A28" w:rsidRDefault="00FD1A28" w:rsidP="00FD1A28">
      <w:r>
        <w:t xml:space="preserve">public List&lt;Order&gt; </w:t>
      </w:r>
      <w:proofErr w:type="spellStart"/>
      <w:proofErr w:type="gramStart"/>
      <w:r>
        <w:t>selectAllOrderByUserId</w:t>
      </w:r>
      <w:proofErr w:type="spellEnd"/>
      <w:r>
        <w:t>(</w:t>
      </w:r>
      <w:proofErr w:type="gramEnd"/>
      <w:r>
        <w:t xml:space="preserve">Integer </w:t>
      </w:r>
      <w:proofErr w:type="spellStart"/>
      <w:r>
        <w:t>userId</w:t>
      </w:r>
      <w:proofErr w:type="spellEnd"/>
      <w:r>
        <w:t>, Integer state) {}</w:t>
      </w:r>
    </w:p>
    <w:p w14:paraId="481DDD23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完成订单</w:t>
      </w:r>
    </w:p>
    <w:p w14:paraId="3CB95C76" w14:textId="77777777" w:rsidR="00FD1A28" w:rsidRDefault="00FD1A28" w:rsidP="00FD1A28">
      <w:r>
        <w:t xml:space="preserve">public String </w:t>
      </w:r>
      <w:proofErr w:type="spellStart"/>
      <w:proofErr w:type="gramStart"/>
      <w:r>
        <w:t>finishOrder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userName</w:t>
      </w:r>
      <w:proofErr w:type="spellEnd"/>
      <w:r>
        <w:t>) {}</w:t>
      </w:r>
    </w:p>
    <w:p w14:paraId="2E1CDF0E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修改订单状态</w:t>
      </w:r>
    </w:p>
    <w:p w14:paraId="24A5DACE" w14:textId="77777777" w:rsidR="00FD1A28" w:rsidRDefault="00FD1A28" w:rsidP="00FD1A28">
      <w:r>
        <w:t xml:space="preserve">public Integer </w:t>
      </w:r>
      <w:proofErr w:type="spellStart"/>
      <w:proofErr w:type="gramStart"/>
      <w:r>
        <w:t>modifyOrderStateByUserId</w:t>
      </w:r>
      <w:proofErr w:type="spellEnd"/>
      <w:r>
        <w:t>(</w:t>
      </w:r>
      <w:proofErr w:type="gramEnd"/>
      <w:r>
        <w:t xml:space="preserve">Integer </w:t>
      </w:r>
      <w:proofErr w:type="spellStart"/>
      <w:r>
        <w:t>userId</w:t>
      </w:r>
      <w:proofErr w:type="spellEnd"/>
      <w:r>
        <w:t>, Integer state) {}</w:t>
      </w:r>
    </w:p>
    <w:p w14:paraId="09C7C597" w14:textId="6C2F9266" w:rsidR="00FD1A28" w:rsidRDefault="00FD1A28" w:rsidP="00FD1A28">
      <w:pPr>
        <w:pStyle w:val="3"/>
      </w:pPr>
      <w:bookmarkStart w:id="12" w:name="_Toc38297171"/>
      <w:r>
        <w:rPr>
          <w:rFonts w:hint="eastAsia"/>
        </w:rPr>
        <w:t>顾客接口：</w:t>
      </w:r>
      <w:bookmarkEnd w:id="12"/>
    </w:p>
    <w:p w14:paraId="4FF3E089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浏览所有的书籍</w:t>
      </w:r>
    </w:p>
    <w:p w14:paraId="59F9C7D4" w14:textId="77777777" w:rsidR="00FD1A28" w:rsidRDefault="00FD1A28" w:rsidP="00FD1A28">
      <w:r>
        <w:t xml:space="preserve">public String </w:t>
      </w:r>
      <w:proofErr w:type="spellStart"/>
      <w:proofErr w:type="gramStart"/>
      <w:r>
        <w:t>getAllBook</w:t>
      </w:r>
      <w:proofErr w:type="spellEnd"/>
      <w:r>
        <w:t>(</w:t>
      </w:r>
      <w:proofErr w:type="gramEnd"/>
      <w:r>
        <w:t>) {}</w:t>
      </w:r>
    </w:p>
    <w:p w14:paraId="5E73E49C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查询所有商家的所有书籍</w:t>
      </w:r>
    </w:p>
    <w:p w14:paraId="1F161149" w14:textId="77777777" w:rsidR="00FD1A28" w:rsidRDefault="00FD1A28" w:rsidP="00FD1A28">
      <w:r>
        <w:t xml:space="preserve">public List&lt;Book&gt; </w:t>
      </w:r>
      <w:proofErr w:type="spellStart"/>
      <w:proofErr w:type="gramStart"/>
      <w:r>
        <w:t>selectAllBook</w:t>
      </w:r>
      <w:proofErr w:type="spellEnd"/>
      <w:r>
        <w:t>(</w:t>
      </w:r>
      <w:proofErr w:type="gramEnd"/>
      <w:r>
        <w:t>) {}</w:t>
      </w:r>
    </w:p>
    <w:p w14:paraId="2CA1E47A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获取书籍详情</w:t>
      </w:r>
    </w:p>
    <w:p w14:paraId="59C6F6AF" w14:textId="77777777" w:rsidR="00FD1A28" w:rsidRDefault="00FD1A28" w:rsidP="00FD1A28">
      <w:r>
        <w:t xml:space="preserve">public String </w:t>
      </w:r>
      <w:proofErr w:type="spellStart"/>
      <w:proofErr w:type="gramStart"/>
      <w:r>
        <w:t>getBookDetail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bookId</w:t>
      </w:r>
      <w:proofErr w:type="spellEnd"/>
      <w:r>
        <w:t>) {}</w:t>
      </w:r>
    </w:p>
    <w:p w14:paraId="40F273A9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查询书籍详情</w:t>
      </w:r>
    </w:p>
    <w:p w14:paraId="304BFD4D" w14:textId="77777777" w:rsidR="00FD1A28" w:rsidRDefault="00FD1A28" w:rsidP="00FD1A28">
      <w:r>
        <w:t xml:space="preserve">public String </w:t>
      </w:r>
      <w:proofErr w:type="spellStart"/>
      <w:proofErr w:type="gramStart"/>
      <w:r>
        <w:t>getBookDetailByBookId</w:t>
      </w:r>
      <w:proofErr w:type="spellEnd"/>
      <w:r>
        <w:t>(</w:t>
      </w:r>
      <w:proofErr w:type="gramEnd"/>
      <w:r>
        <w:t xml:space="preserve">Integer </w:t>
      </w:r>
      <w:proofErr w:type="spellStart"/>
      <w:r>
        <w:t>bookId</w:t>
      </w:r>
      <w:proofErr w:type="spellEnd"/>
      <w:r>
        <w:t>) {}</w:t>
      </w:r>
    </w:p>
    <w:p w14:paraId="6E4143D1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下单</w:t>
      </w:r>
    </w:p>
    <w:p w14:paraId="58D3A8C1" w14:textId="77777777" w:rsidR="00FD1A28" w:rsidRDefault="00FD1A28" w:rsidP="00FD1A28">
      <w:r>
        <w:t xml:space="preserve">public String </w:t>
      </w:r>
      <w:proofErr w:type="spellStart"/>
      <w:proofErr w:type="gramStart"/>
      <w:r>
        <w:t>generateOrder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bookId</w:t>
      </w:r>
      <w:proofErr w:type="spellEnd"/>
      <w:r>
        <w:t xml:space="preserve">, String </w:t>
      </w:r>
      <w:proofErr w:type="spellStart"/>
      <w:r>
        <w:t>userId</w:t>
      </w:r>
      <w:proofErr w:type="spellEnd"/>
      <w:r>
        <w:t xml:space="preserve">, String </w:t>
      </w:r>
      <w:proofErr w:type="spellStart"/>
      <w:r>
        <w:t>buyCount</w:t>
      </w:r>
      <w:proofErr w:type="spellEnd"/>
      <w:r>
        <w:t>, String address, Integer state) {}</w:t>
      </w:r>
    </w:p>
    <w:p w14:paraId="4AFDC975" w14:textId="77777777" w:rsidR="00FD1A28" w:rsidRDefault="00FD1A28" w:rsidP="00FD1A28">
      <w:r>
        <w:rPr>
          <w:rFonts w:hint="eastAsia"/>
        </w:rPr>
        <w:t xml:space="preserve">// </w:t>
      </w:r>
      <w:r>
        <w:rPr>
          <w:rFonts w:hint="eastAsia"/>
        </w:rPr>
        <w:t>插入订单</w:t>
      </w:r>
    </w:p>
    <w:p w14:paraId="3C96F7C2" w14:textId="05266313" w:rsidR="00FD1A28" w:rsidRPr="00FD1A28" w:rsidRDefault="00FD1A28" w:rsidP="00FD1A28">
      <w:r>
        <w:t xml:space="preserve">public String </w:t>
      </w:r>
      <w:proofErr w:type="spellStart"/>
      <w:proofErr w:type="gramStart"/>
      <w:r>
        <w:t>insertOrder</w:t>
      </w:r>
      <w:proofErr w:type="spellEnd"/>
      <w:r>
        <w:t>(</w:t>
      </w:r>
      <w:proofErr w:type="gramEnd"/>
      <w:r>
        <w:t xml:space="preserve">Integer </w:t>
      </w:r>
      <w:proofErr w:type="spellStart"/>
      <w:r>
        <w:t>bookId</w:t>
      </w:r>
      <w:proofErr w:type="spellEnd"/>
      <w:r>
        <w:t xml:space="preserve">, Integer </w:t>
      </w:r>
      <w:proofErr w:type="spellStart"/>
      <w:r>
        <w:t>userId</w:t>
      </w:r>
      <w:proofErr w:type="spellEnd"/>
      <w:r>
        <w:t xml:space="preserve">, Integer </w:t>
      </w:r>
      <w:proofErr w:type="spellStart"/>
      <w:r>
        <w:t>buyCount</w:t>
      </w:r>
      <w:proofErr w:type="spellEnd"/>
      <w:r>
        <w:t xml:space="preserve">, String address, </w:t>
      </w:r>
      <w:proofErr w:type="spellStart"/>
      <w:r>
        <w:t>Intege</w:t>
      </w:r>
      <w:proofErr w:type="spellEnd"/>
    </w:p>
    <w:p w14:paraId="14741659" w14:textId="77777777" w:rsidR="005B3A97" w:rsidRDefault="00751407">
      <w:pPr>
        <w:pStyle w:val="2"/>
      </w:pPr>
      <w:bookmarkStart w:id="13" w:name="_Toc38297172"/>
      <w:r>
        <w:rPr>
          <w:rFonts w:hint="eastAsia"/>
        </w:rPr>
        <w:t>特性实现</w:t>
      </w:r>
      <w:bookmarkEnd w:id="13"/>
    </w:p>
    <w:p w14:paraId="448A076F" w14:textId="7025DAD8" w:rsidR="005B3A97" w:rsidRDefault="008654EC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注册登录</w:t>
      </w:r>
    </w:p>
    <w:p w14:paraId="7E4C0284" w14:textId="182E9727" w:rsidR="005B3A97" w:rsidRDefault="00751407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用户</w:t>
      </w:r>
      <w:r w:rsidR="008654EC">
        <w:rPr>
          <w:rFonts w:hint="eastAsia"/>
        </w:rPr>
        <w:t>注册界面</w:t>
      </w:r>
    </w:p>
    <w:p w14:paraId="4E697E3F" w14:textId="77777777" w:rsidR="008654EC" w:rsidRDefault="008654EC" w:rsidP="008654EC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用户登录页面</w:t>
      </w:r>
    </w:p>
    <w:p w14:paraId="5A403F40" w14:textId="4849A8AB" w:rsidR="008654EC" w:rsidRDefault="008654EC" w:rsidP="008654EC">
      <w:r w:rsidRPr="008654EC">
        <w:rPr>
          <w:noProof/>
        </w:rPr>
        <w:drawing>
          <wp:inline distT="0" distB="0" distL="0" distR="0" wp14:anchorId="4CD88C4D" wp14:editId="55D47B74">
            <wp:extent cx="5274310" cy="40811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89A2" w14:textId="34AA1BFD" w:rsidR="005B3A97" w:rsidRDefault="008654EC" w:rsidP="008654EC">
      <w:pPr>
        <w:jc w:val="center"/>
      </w:pPr>
      <w:r>
        <w:rPr>
          <w:rFonts w:hint="eastAsia"/>
        </w:rPr>
        <w:t>注册界面</w:t>
      </w:r>
    </w:p>
    <w:p w14:paraId="7D008542" w14:textId="0C5B90B4" w:rsidR="008654EC" w:rsidRDefault="008654EC" w:rsidP="008654EC">
      <w:r w:rsidRPr="008654EC">
        <w:rPr>
          <w:noProof/>
        </w:rPr>
        <w:drawing>
          <wp:inline distT="0" distB="0" distL="0" distR="0" wp14:anchorId="2FCAF214" wp14:editId="7110ECCD">
            <wp:extent cx="5274310" cy="3418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C2D9" w14:textId="34F8C58A" w:rsidR="005B3A97" w:rsidRDefault="008654EC" w:rsidP="008654EC">
      <w:pPr>
        <w:jc w:val="center"/>
      </w:pPr>
      <w:r>
        <w:rPr>
          <w:rFonts w:hint="eastAsia"/>
        </w:rPr>
        <w:t>登录界面</w:t>
      </w:r>
    </w:p>
    <w:p w14:paraId="2293E51C" w14:textId="21405CD3" w:rsidR="005B3A97" w:rsidRDefault="008654EC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商家</w:t>
      </w:r>
    </w:p>
    <w:p w14:paraId="1EC93AB1" w14:textId="32E99CB8" w:rsidR="005B3A97" w:rsidRDefault="008654EC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添加书籍</w:t>
      </w:r>
    </w:p>
    <w:p w14:paraId="28DD51C6" w14:textId="7C09EDA9" w:rsidR="005B3A97" w:rsidRDefault="008654EC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我的订单界面</w:t>
      </w:r>
    </w:p>
    <w:p w14:paraId="4D96D89E" w14:textId="5AC0823E" w:rsidR="005B3A97" w:rsidRDefault="008654EC" w:rsidP="008654EC">
      <w:pPr>
        <w:ind w:left="420"/>
      </w:pPr>
      <w:r w:rsidRPr="008654EC">
        <w:rPr>
          <w:noProof/>
        </w:rPr>
        <w:drawing>
          <wp:inline distT="0" distB="0" distL="0" distR="0" wp14:anchorId="64B2ACCA" wp14:editId="2F064543">
            <wp:extent cx="5274310" cy="2934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7223" w14:textId="23EF5B84" w:rsidR="008654EC" w:rsidRDefault="008654EC" w:rsidP="008654EC">
      <w:pPr>
        <w:ind w:left="420"/>
        <w:jc w:val="center"/>
      </w:pPr>
      <w:r>
        <w:rPr>
          <w:rFonts w:hint="eastAsia"/>
        </w:rPr>
        <w:t>添加书籍界面</w:t>
      </w:r>
    </w:p>
    <w:p w14:paraId="309698D1" w14:textId="5F9E6B2C" w:rsidR="008654EC" w:rsidRDefault="008654EC" w:rsidP="008654EC">
      <w:pPr>
        <w:ind w:left="420"/>
      </w:pPr>
      <w:r w:rsidRPr="008654EC">
        <w:rPr>
          <w:noProof/>
        </w:rPr>
        <w:drawing>
          <wp:inline distT="0" distB="0" distL="0" distR="0" wp14:anchorId="699E1D00" wp14:editId="144CC140">
            <wp:extent cx="5274310" cy="3013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0E60" w14:textId="693261D0" w:rsidR="005B3A97" w:rsidRDefault="008654EC" w:rsidP="008654EC">
      <w:pPr>
        <w:ind w:left="420"/>
        <w:jc w:val="center"/>
      </w:pPr>
      <w:r>
        <w:rPr>
          <w:rFonts w:hint="eastAsia"/>
        </w:rPr>
        <w:t>我的订单界面</w:t>
      </w:r>
    </w:p>
    <w:p w14:paraId="56913EB5" w14:textId="71850A14" w:rsidR="005B3A97" w:rsidRDefault="008654EC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客户</w:t>
      </w:r>
    </w:p>
    <w:p w14:paraId="1D1F8AAF" w14:textId="369AC040" w:rsidR="005B3A97" w:rsidRDefault="008654EC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搜索图书界面</w:t>
      </w:r>
    </w:p>
    <w:p w14:paraId="5E1828C0" w14:textId="148205F8" w:rsidR="005B3A97" w:rsidRDefault="008E7869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个人中心页面</w:t>
      </w:r>
    </w:p>
    <w:p w14:paraId="5B2BC4AC" w14:textId="3698E60B" w:rsidR="008E7869" w:rsidRDefault="008E7869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修改个人资料界面</w:t>
      </w:r>
    </w:p>
    <w:p w14:paraId="22BE1495" w14:textId="001CEEEA" w:rsidR="008E7869" w:rsidRDefault="008E7869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支付界面</w:t>
      </w:r>
    </w:p>
    <w:p w14:paraId="710647AB" w14:textId="51E3D8D7" w:rsidR="008E7869" w:rsidRDefault="008E7869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结算详情界面</w:t>
      </w:r>
    </w:p>
    <w:p w14:paraId="25E4F50A" w14:textId="02CAA24A" w:rsidR="008654EC" w:rsidRDefault="008654EC" w:rsidP="008654EC">
      <w:pPr>
        <w:ind w:firstLineChars="100" w:firstLine="210"/>
      </w:pPr>
      <w:r w:rsidRPr="008654EC">
        <w:rPr>
          <w:noProof/>
        </w:rPr>
        <w:drawing>
          <wp:inline distT="0" distB="0" distL="0" distR="0" wp14:anchorId="0DF4ED6F" wp14:editId="1000F3C4">
            <wp:extent cx="5274310" cy="3634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9C31" w14:textId="2470F5C4" w:rsidR="008654EC" w:rsidRDefault="008654EC" w:rsidP="008654EC">
      <w:pPr>
        <w:ind w:firstLineChars="100" w:firstLine="210"/>
        <w:jc w:val="center"/>
      </w:pPr>
      <w:r>
        <w:rPr>
          <w:rFonts w:hint="eastAsia"/>
        </w:rPr>
        <w:t>搜索图书界面</w:t>
      </w:r>
    </w:p>
    <w:p w14:paraId="1C9123DE" w14:textId="1BA94EEF" w:rsidR="008E7869" w:rsidRDefault="008E7869" w:rsidP="008654EC">
      <w:pPr>
        <w:ind w:firstLineChars="100" w:firstLine="210"/>
        <w:jc w:val="center"/>
      </w:pPr>
      <w:r w:rsidRPr="008E7869">
        <w:rPr>
          <w:noProof/>
        </w:rPr>
        <w:drawing>
          <wp:inline distT="0" distB="0" distL="0" distR="0" wp14:anchorId="71C1FC32" wp14:editId="2683EB0E">
            <wp:extent cx="5274310" cy="30245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F62C" w14:textId="64D6DFBF" w:rsidR="008E7869" w:rsidRDefault="008E7869" w:rsidP="008654EC">
      <w:pPr>
        <w:ind w:firstLineChars="100" w:firstLine="210"/>
        <w:jc w:val="center"/>
      </w:pPr>
      <w:r>
        <w:rPr>
          <w:rFonts w:hint="eastAsia"/>
        </w:rPr>
        <w:t>个人中心页面</w:t>
      </w:r>
    </w:p>
    <w:p w14:paraId="22528BAA" w14:textId="02E30208" w:rsidR="008E7869" w:rsidRDefault="008E7869" w:rsidP="008654EC">
      <w:pPr>
        <w:ind w:firstLineChars="100" w:firstLine="210"/>
        <w:jc w:val="center"/>
      </w:pPr>
      <w:r w:rsidRPr="008E7869">
        <w:rPr>
          <w:noProof/>
        </w:rPr>
        <w:lastRenderedPageBreak/>
        <w:drawing>
          <wp:inline distT="0" distB="0" distL="0" distR="0" wp14:anchorId="0027CBD7" wp14:editId="5F380349">
            <wp:extent cx="5274310" cy="30772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9FB5" w14:textId="11A62B7B" w:rsidR="008E7869" w:rsidRDefault="008E7869" w:rsidP="008654EC">
      <w:pPr>
        <w:ind w:firstLineChars="100" w:firstLine="210"/>
        <w:jc w:val="center"/>
      </w:pPr>
      <w:r>
        <w:rPr>
          <w:rFonts w:hint="eastAsia"/>
        </w:rPr>
        <w:t>修改个人资料界面</w:t>
      </w:r>
    </w:p>
    <w:p w14:paraId="2EDEDB89" w14:textId="572270D8" w:rsidR="008E7869" w:rsidRDefault="008E7869" w:rsidP="008654EC">
      <w:pPr>
        <w:ind w:firstLineChars="100" w:firstLine="210"/>
        <w:jc w:val="center"/>
      </w:pPr>
      <w:r w:rsidRPr="008E7869">
        <w:rPr>
          <w:noProof/>
        </w:rPr>
        <w:drawing>
          <wp:inline distT="0" distB="0" distL="0" distR="0" wp14:anchorId="15FC40E5" wp14:editId="6C8C22DD">
            <wp:extent cx="5274310" cy="34201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F259" w14:textId="2D02981B" w:rsidR="008E7869" w:rsidRDefault="008E7869" w:rsidP="008654EC">
      <w:pPr>
        <w:ind w:firstLineChars="100" w:firstLine="210"/>
        <w:jc w:val="center"/>
      </w:pPr>
      <w:r>
        <w:rPr>
          <w:rFonts w:hint="eastAsia"/>
        </w:rPr>
        <w:t>支付界面</w:t>
      </w:r>
    </w:p>
    <w:p w14:paraId="57922224" w14:textId="16ACC5BF" w:rsidR="008E7869" w:rsidRDefault="008E7869" w:rsidP="008654EC">
      <w:pPr>
        <w:ind w:firstLineChars="100" w:firstLine="210"/>
        <w:jc w:val="center"/>
      </w:pPr>
      <w:r w:rsidRPr="008E7869">
        <w:rPr>
          <w:noProof/>
        </w:rPr>
        <w:lastRenderedPageBreak/>
        <w:drawing>
          <wp:inline distT="0" distB="0" distL="0" distR="0" wp14:anchorId="1B06489E" wp14:editId="7BB62B6C">
            <wp:extent cx="5274310" cy="3514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63AC" w14:textId="259EA553" w:rsidR="005B3A97" w:rsidRDefault="008E7869" w:rsidP="008E7869">
      <w:pPr>
        <w:ind w:firstLineChars="100" w:firstLine="210"/>
        <w:jc w:val="center"/>
      </w:pPr>
      <w:r>
        <w:rPr>
          <w:rFonts w:hint="eastAsia"/>
        </w:rPr>
        <w:t>结算详情界面</w:t>
      </w:r>
    </w:p>
    <w:p w14:paraId="272A7336" w14:textId="523930F3" w:rsidR="005B3A97" w:rsidRDefault="00751407">
      <w:pPr>
        <w:pStyle w:val="2"/>
      </w:pPr>
      <w:bookmarkStart w:id="14" w:name="_Toc38297173"/>
      <w:r>
        <w:rPr>
          <w:rFonts w:hint="eastAsia"/>
        </w:rPr>
        <w:t>错误日志</w:t>
      </w:r>
      <w:bookmarkEnd w:id="14"/>
    </w:p>
    <w:p w14:paraId="22929B2A" w14:textId="20AD37A9" w:rsidR="005B3A97" w:rsidRDefault="008E7869">
      <w:r>
        <w:rPr>
          <w:rFonts w:hint="eastAsia"/>
        </w:rPr>
        <w:t>使用</w:t>
      </w:r>
      <w:r>
        <w:rPr>
          <w:rFonts w:hint="eastAsia"/>
        </w:rPr>
        <w:t xml:space="preserve"> LOG4J</w:t>
      </w:r>
      <w:r>
        <w:t xml:space="preserve"> </w:t>
      </w:r>
      <w:r>
        <w:rPr>
          <w:rFonts w:hint="eastAsia"/>
        </w:rPr>
        <w:t>记录错误：</w:t>
      </w:r>
    </w:p>
    <w:p w14:paraId="303D07CA" w14:textId="35EF6EDC" w:rsidR="008E7869" w:rsidRPr="008E7869" w:rsidRDefault="008E7869">
      <w:r w:rsidRPr="008E7869">
        <w:rPr>
          <w:noProof/>
        </w:rPr>
        <w:drawing>
          <wp:inline distT="0" distB="0" distL="0" distR="0" wp14:anchorId="3D7CB9AD" wp14:editId="4B579065">
            <wp:extent cx="5274310" cy="26638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5BBE" w14:textId="1DC192E9" w:rsidR="005B3A97" w:rsidRDefault="008E7869" w:rsidP="008E7869">
      <w:pPr>
        <w:jc w:val="center"/>
      </w:pPr>
      <w:r>
        <w:rPr>
          <w:rFonts w:hint="eastAsia"/>
        </w:rPr>
        <w:t>正确信息</w:t>
      </w:r>
    </w:p>
    <w:p w14:paraId="262DB456" w14:textId="20E917B9" w:rsidR="008E7869" w:rsidRDefault="008E7869" w:rsidP="008E7869">
      <w:pPr>
        <w:jc w:val="center"/>
      </w:pPr>
      <w:r w:rsidRPr="008E7869">
        <w:rPr>
          <w:noProof/>
        </w:rPr>
        <w:lastRenderedPageBreak/>
        <w:drawing>
          <wp:inline distT="0" distB="0" distL="0" distR="0" wp14:anchorId="4D0C588D" wp14:editId="4C422743">
            <wp:extent cx="5274310" cy="17926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7EC9" w14:textId="24FA8F8C" w:rsidR="005B3A97" w:rsidRDefault="008E7869" w:rsidP="008E7869">
      <w:pPr>
        <w:jc w:val="center"/>
      </w:pPr>
      <w:r>
        <w:rPr>
          <w:rFonts w:hint="eastAsia"/>
        </w:rPr>
        <w:t>异常信息</w:t>
      </w:r>
    </w:p>
    <w:p w14:paraId="5C77BB1C" w14:textId="77777777" w:rsidR="005B3A97" w:rsidRDefault="00751407">
      <w:pPr>
        <w:pStyle w:val="2"/>
      </w:pPr>
      <w:bookmarkStart w:id="15" w:name="_Toc38297174"/>
      <w:r>
        <w:rPr>
          <w:rFonts w:hint="eastAsia"/>
        </w:rPr>
        <w:t>部署视图</w:t>
      </w:r>
      <w:bookmarkEnd w:id="15"/>
    </w:p>
    <w:p w14:paraId="7852160F" w14:textId="77777777" w:rsidR="005B3A97" w:rsidRDefault="00751407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硬件环境：</w:t>
      </w:r>
    </w:p>
    <w:p w14:paraId="00252514" w14:textId="77777777" w:rsidR="005B3A97" w:rsidRDefault="00751407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t>需要互联网</w:t>
      </w:r>
    </w:p>
    <w:p w14:paraId="69FA73BA" w14:textId="6D821AD1" w:rsidR="005B3A97" w:rsidRDefault="00751407" w:rsidP="008E7869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t>一台服务器</w:t>
      </w:r>
    </w:p>
    <w:p w14:paraId="334BB9CA" w14:textId="3A95A6D3" w:rsidR="007E7423" w:rsidRDefault="007E7423" w:rsidP="008E7869">
      <w:pPr>
        <w:pStyle w:val="ab"/>
        <w:numPr>
          <w:ilvl w:val="1"/>
          <w:numId w:val="3"/>
        </w:numPr>
        <w:ind w:firstLineChars="0"/>
      </w:pPr>
      <w:r w:rsidRPr="007E7423">
        <w:rPr>
          <w:rFonts w:hint="eastAsia"/>
        </w:rPr>
        <w:t>硬盘</w:t>
      </w:r>
      <w:r w:rsidRPr="007E7423">
        <w:rPr>
          <w:rFonts w:hint="eastAsia"/>
        </w:rPr>
        <w:t>:500G,RAM:4G,</w:t>
      </w:r>
      <w:r w:rsidRPr="007E7423">
        <w:rPr>
          <w:rFonts w:hint="eastAsia"/>
        </w:rPr>
        <w:t>处理器</w:t>
      </w:r>
      <w:r w:rsidRPr="007E7423">
        <w:rPr>
          <w:rFonts w:hint="eastAsia"/>
        </w:rPr>
        <w:t>: i5-7300HQ</w:t>
      </w:r>
      <w:r w:rsidRPr="007E7423">
        <w:rPr>
          <w:rFonts w:hint="eastAsia"/>
        </w:rPr>
        <w:t>。</w:t>
      </w:r>
    </w:p>
    <w:p w14:paraId="48369DA2" w14:textId="69A5FBA0" w:rsidR="005B3A97" w:rsidRDefault="00751407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软件：</w:t>
      </w:r>
    </w:p>
    <w:p w14:paraId="6B9199CC" w14:textId="77777777" w:rsidR="007E7423" w:rsidRDefault="007E7423" w:rsidP="007E7423">
      <w:pPr>
        <w:pStyle w:val="ab"/>
        <w:numPr>
          <w:ilvl w:val="1"/>
          <w:numId w:val="3"/>
        </w:numPr>
        <w:ind w:firstLineChars="0"/>
      </w:pPr>
      <w:r w:rsidRPr="007E7423">
        <w:rPr>
          <w:rFonts w:hint="eastAsia"/>
        </w:rPr>
        <w:t>数据库</w:t>
      </w:r>
      <w:r w:rsidRPr="007E7423">
        <w:rPr>
          <w:rFonts w:hint="eastAsia"/>
        </w:rPr>
        <w:t>:MySQL 5.7</w:t>
      </w:r>
      <w:r w:rsidRPr="007E7423">
        <w:rPr>
          <w:rFonts w:hint="eastAsia"/>
        </w:rPr>
        <w:t>，</w:t>
      </w:r>
      <w:r w:rsidRPr="007E7423">
        <w:rPr>
          <w:rFonts w:hint="eastAsia"/>
        </w:rPr>
        <w:t>WEB</w:t>
      </w:r>
    </w:p>
    <w:p w14:paraId="1FB308E3" w14:textId="4BC606F1" w:rsidR="007E7423" w:rsidRDefault="007E7423" w:rsidP="007E7423">
      <w:pPr>
        <w:pStyle w:val="ab"/>
        <w:numPr>
          <w:ilvl w:val="1"/>
          <w:numId w:val="3"/>
        </w:numPr>
        <w:ind w:firstLineChars="0"/>
      </w:pPr>
      <w:r w:rsidRPr="007E7423">
        <w:rPr>
          <w:rFonts w:hint="eastAsia"/>
        </w:rPr>
        <w:t>服务器</w:t>
      </w:r>
      <w:r w:rsidRPr="007E7423">
        <w:rPr>
          <w:rFonts w:hint="eastAsia"/>
        </w:rPr>
        <w:t>:Tomcat8.x</w:t>
      </w:r>
    </w:p>
    <w:p w14:paraId="070531AF" w14:textId="394635D2" w:rsidR="007E7423" w:rsidRDefault="007E7423" w:rsidP="007E7423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t>eclipse</w:t>
      </w:r>
    </w:p>
    <w:p w14:paraId="35285D33" w14:textId="77777777" w:rsidR="005B3A97" w:rsidRDefault="00751407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配置：</w:t>
      </w:r>
    </w:p>
    <w:p w14:paraId="688C499D" w14:textId="006356D5" w:rsidR="005B3A97" w:rsidRDefault="007E7423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 MySQL</w:t>
      </w:r>
      <w:r>
        <w:t xml:space="preserve"> </w:t>
      </w:r>
      <w:r>
        <w:rPr>
          <w:rFonts w:hint="eastAsia"/>
        </w:rPr>
        <w:t>5</w:t>
      </w:r>
      <w:r>
        <w:t xml:space="preserve">.7 </w:t>
      </w:r>
      <w:r>
        <w:rPr>
          <w:rFonts w:hint="eastAsia"/>
        </w:rPr>
        <w:t>版本数据库</w:t>
      </w:r>
    </w:p>
    <w:p w14:paraId="7E06E073" w14:textId="4DDC0469" w:rsidR="007E7423" w:rsidRDefault="007E7423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t>下载绿色版的</w:t>
      </w:r>
      <w:r>
        <w:rPr>
          <w:rFonts w:hint="eastAsia"/>
        </w:rPr>
        <w:t xml:space="preserve"> Tomcat</w:t>
      </w:r>
      <w:r>
        <w:t>8</w:t>
      </w:r>
      <w:r>
        <w:rPr>
          <w:rFonts w:hint="eastAsia"/>
        </w:rPr>
        <w:t>.</w:t>
      </w:r>
      <w:r>
        <w:t>5</w:t>
      </w:r>
    </w:p>
    <w:p w14:paraId="2FCE8970" w14:textId="4DE19B88" w:rsidR="007E7423" w:rsidRDefault="007E7423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 xml:space="preserve"> eclipse</w:t>
      </w:r>
      <w:r>
        <w:rPr>
          <w:rFonts w:hint="eastAsia"/>
        </w:rPr>
        <w:t>，并配置相应的</w:t>
      </w:r>
      <w:r>
        <w:t xml:space="preserve"> 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版本和</w:t>
      </w:r>
      <w:r>
        <w:rPr>
          <w:rFonts w:hint="eastAsia"/>
        </w:rPr>
        <w:t>Tomcat</w:t>
      </w:r>
      <w:r>
        <w:t xml:space="preserve"> </w:t>
      </w:r>
      <w:r>
        <w:rPr>
          <w:rFonts w:hint="eastAsia"/>
        </w:rPr>
        <w:t>版本</w:t>
      </w:r>
    </w:p>
    <w:p w14:paraId="2974308C" w14:textId="2D8D53D4" w:rsidR="00220449" w:rsidRDefault="00751407" w:rsidP="00220449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部署：</w:t>
      </w:r>
    </w:p>
    <w:p w14:paraId="21D5BA3E" w14:textId="5046B41D" w:rsidR="00220449" w:rsidRDefault="00220449" w:rsidP="00220449">
      <w:pPr>
        <w:pStyle w:val="ab"/>
        <w:numPr>
          <w:ilvl w:val="1"/>
          <w:numId w:val="3"/>
        </w:numPr>
        <w:ind w:firstLineChars="0"/>
      </w:pPr>
      <w:r>
        <w:rPr>
          <w:rFonts w:hint="eastAsia"/>
        </w:rPr>
        <w:t>将项目以</w:t>
      </w:r>
      <w:r>
        <w:rPr>
          <w:rFonts w:hint="eastAsia"/>
        </w:rPr>
        <w:t xml:space="preserve"> war</w:t>
      </w:r>
      <w:r>
        <w:t xml:space="preserve"> </w:t>
      </w:r>
      <w:r>
        <w:rPr>
          <w:rFonts w:hint="eastAsia"/>
        </w:rPr>
        <w:t>包的形式导出，然后放到</w:t>
      </w:r>
      <w:r>
        <w:rPr>
          <w:rFonts w:hint="eastAsia"/>
        </w:rPr>
        <w:t>tomcat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 xml:space="preserve"> webapps</w:t>
      </w:r>
      <w:r>
        <w:t xml:space="preserve"> </w:t>
      </w:r>
      <w:r>
        <w:rPr>
          <w:rFonts w:hint="eastAsia"/>
        </w:rPr>
        <w:t>目录下</w:t>
      </w:r>
    </w:p>
    <w:p w14:paraId="434092A8" w14:textId="77777777" w:rsidR="005B3A97" w:rsidRDefault="00751407">
      <w:pPr>
        <w:pStyle w:val="1"/>
      </w:pPr>
      <w:bookmarkStart w:id="16" w:name="_Toc38297175"/>
      <w:r>
        <w:rPr>
          <w:rFonts w:hint="eastAsia"/>
        </w:rPr>
        <w:lastRenderedPageBreak/>
        <w:t>质量及其他方面</w:t>
      </w:r>
      <w:bookmarkEnd w:id="16"/>
    </w:p>
    <w:p w14:paraId="1F471DAF" w14:textId="77777777" w:rsidR="005B3A97" w:rsidRDefault="00751407">
      <w:pPr>
        <w:pStyle w:val="2"/>
      </w:pPr>
      <w:bookmarkStart w:id="17" w:name="_Toc38297176"/>
      <w:r>
        <w:rPr>
          <w:rFonts w:hint="eastAsia"/>
        </w:rPr>
        <w:t>可维护性</w:t>
      </w:r>
      <w:bookmarkEnd w:id="17"/>
    </w:p>
    <w:p w14:paraId="064A9693" w14:textId="77777777" w:rsidR="005B3A97" w:rsidRDefault="00751407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通过程序注释等方式增加代码的可读性和可维护性。</w:t>
      </w:r>
    </w:p>
    <w:p w14:paraId="767F2A44" w14:textId="77777777" w:rsidR="005B3A97" w:rsidRDefault="00751407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将数据访问层分离，做成一个个函数，由其它层调用，以增加代码的可维护性。</w:t>
      </w:r>
    </w:p>
    <w:p w14:paraId="21F2A9EF" w14:textId="4DDB2F23" w:rsidR="005B3A97" w:rsidRPr="000D559C" w:rsidRDefault="00751407" w:rsidP="000D559C">
      <w:pPr>
        <w:pStyle w:val="ab"/>
        <w:numPr>
          <w:ilvl w:val="0"/>
          <w:numId w:val="5"/>
        </w:numPr>
        <w:spacing w:line="240" w:lineRule="auto"/>
        <w:ind w:firstLineChars="0"/>
        <w:jc w:val="left"/>
        <w:rPr>
          <w:rFonts w:ascii="Arial" w:eastAsia="宋体" w:hAnsi="Arial" w:cs="Arial"/>
          <w:kern w:val="0"/>
          <w:sz w:val="22"/>
          <w:szCs w:val="21"/>
          <w:lang w:val="en-GB"/>
        </w:rPr>
      </w:pPr>
      <w:r>
        <w:rPr>
          <w:rFonts w:ascii="Arial" w:eastAsia="宋体" w:hAnsi="Arial" w:cs="Arial" w:hint="eastAsia"/>
          <w:kern w:val="0"/>
          <w:sz w:val="22"/>
          <w:szCs w:val="21"/>
        </w:rPr>
        <w:t>数据库有</w:t>
      </w:r>
      <w:r>
        <w:rPr>
          <w:rFonts w:ascii="Arial" w:eastAsia="宋体" w:hAnsi="Arial" w:cs="Arial" w:hint="eastAsia"/>
          <w:kern w:val="0"/>
          <w:sz w:val="22"/>
          <w:szCs w:val="21"/>
          <w:lang w:val="en-GB"/>
        </w:rPr>
        <w:t>日志记录，系统一旦出现故障有恢复到故障之前的信息和数据的能力</w:t>
      </w:r>
    </w:p>
    <w:p w14:paraId="756DE853" w14:textId="77777777" w:rsidR="005B3A97" w:rsidRDefault="00751407">
      <w:pPr>
        <w:pStyle w:val="2"/>
      </w:pPr>
      <w:bookmarkStart w:id="18" w:name="_Toc38297177"/>
      <w:r>
        <w:rPr>
          <w:rFonts w:hint="eastAsia"/>
        </w:rPr>
        <w:t>安全性</w:t>
      </w:r>
      <w:bookmarkEnd w:id="18"/>
    </w:p>
    <w:p w14:paraId="1476A254" w14:textId="77777777" w:rsidR="005B3A97" w:rsidRDefault="00751407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密码使用</w:t>
      </w:r>
      <w:r>
        <w:rPr>
          <w:rFonts w:hint="eastAsia"/>
        </w:rPr>
        <w:t>md5</w:t>
      </w:r>
      <w:r>
        <w:rPr>
          <w:rFonts w:hint="eastAsia"/>
        </w:rPr>
        <w:t>加密</w:t>
      </w:r>
    </w:p>
    <w:p w14:paraId="263E32D4" w14:textId="61F97E0D" w:rsidR="005B3A97" w:rsidRDefault="00751407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对用户的输入</w:t>
      </w:r>
      <w:r w:rsidR="000D559C">
        <w:rPr>
          <w:rFonts w:hint="eastAsia"/>
        </w:rPr>
        <w:t>内容进行过滤</w:t>
      </w:r>
    </w:p>
    <w:p w14:paraId="3B65B28F" w14:textId="6F997E1D" w:rsidR="000D559C" w:rsidRDefault="000D559C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登录时用户名和密码前后端分别进行校验</w:t>
      </w:r>
    </w:p>
    <w:p w14:paraId="3B30BF57" w14:textId="77777777" w:rsidR="005B3A97" w:rsidRDefault="00751407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对用户的输入的特殊字符进行转义，防止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注入攻击</w:t>
      </w:r>
    </w:p>
    <w:p w14:paraId="58293BA7" w14:textId="6E880E53" w:rsidR="005B3A97" w:rsidRDefault="00751407">
      <w:pPr>
        <w:pStyle w:val="2"/>
      </w:pPr>
      <w:bookmarkStart w:id="19" w:name="_Toc38297178"/>
      <w:r>
        <w:rPr>
          <w:rFonts w:hint="eastAsia"/>
        </w:rPr>
        <w:t>可扩展性</w:t>
      </w:r>
      <w:bookmarkEnd w:id="19"/>
    </w:p>
    <w:p w14:paraId="749A86A7" w14:textId="7F5B1CD9" w:rsidR="000D559C" w:rsidRDefault="00782E22" w:rsidP="000D559C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流量高峰时通过增加服务器降低单台服务器的压力</w:t>
      </w:r>
    </w:p>
    <w:p w14:paraId="417439B9" w14:textId="252F9995" w:rsidR="00782E22" w:rsidRDefault="00782E22" w:rsidP="000D559C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业务过于复杂时通过增加服务器协同完成单台服务器的业务</w:t>
      </w:r>
    </w:p>
    <w:p w14:paraId="2E23A380" w14:textId="1C377D1D" w:rsidR="00782E22" w:rsidRPr="000D559C" w:rsidRDefault="00782E22" w:rsidP="000D559C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前后端分离，前端数据的显示与后端的数据模型无关，降低项目前后端的耦合性，便于前端数据的显示</w:t>
      </w:r>
    </w:p>
    <w:p w14:paraId="32258AA2" w14:textId="5A526685" w:rsidR="005B3A97" w:rsidRPr="00782E22" w:rsidRDefault="00751407" w:rsidP="00782E22">
      <w:pPr>
        <w:pStyle w:val="2"/>
      </w:pPr>
      <w:bookmarkStart w:id="20" w:name="_Toc38297179"/>
      <w:r>
        <w:rPr>
          <w:rFonts w:hint="eastAsia"/>
        </w:rPr>
        <w:t>可靠性</w:t>
      </w:r>
      <w:bookmarkEnd w:id="20"/>
    </w:p>
    <w:p w14:paraId="06A57324" w14:textId="5D2D31CA" w:rsidR="005B3A97" w:rsidRDefault="00751407" w:rsidP="00782E22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数据库按时备份，有日志记录</w:t>
      </w:r>
    </w:p>
    <w:p w14:paraId="29DBF00B" w14:textId="51F0F596" w:rsidR="00782E22" w:rsidRPr="00782E22" w:rsidRDefault="00782E22" w:rsidP="00782E22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服务器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机后通过定时任务自动重启</w:t>
      </w:r>
    </w:p>
    <w:p w14:paraId="143EDDD5" w14:textId="77777777" w:rsidR="005B3A97" w:rsidRDefault="00751407">
      <w:pPr>
        <w:pStyle w:val="2"/>
      </w:pPr>
      <w:bookmarkStart w:id="21" w:name="_Toc38297180"/>
      <w:r>
        <w:rPr>
          <w:rFonts w:hint="eastAsia"/>
        </w:rPr>
        <w:t>可用性</w:t>
      </w:r>
      <w:bookmarkEnd w:id="21"/>
    </w:p>
    <w:p w14:paraId="4AD0FF3B" w14:textId="77777777" w:rsidR="005B3A97" w:rsidRDefault="00751407">
      <w:r>
        <w:rPr>
          <w:rFonts w:hint="eastAsia"/>
        </w:rPr>
        <w:t>1</w:t>
      </w:r>
      <w:r>
        <w:rPr>
          <w:rFonts w:hint="eastAsia"/>
        </w:rPr>
        <w:t>、做好充分的前期工作，系统一旦投入使用，尽量减少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机的次数和时间</w:t>
      </w:r>
    </w:p>
    <w:p w14:paraId="4EDC65E1" w14:textId="240A5FAC" w:rsidR="005B3A97" w:rsidRDefault="00751407">
      <w:pPr>
        <w:pStyle w:val="2"/>
      </w:pPr>
      <w:bookmarkStart w:id="22" w:name="_Toc38297181"/>
      <w:r>
        <w:rPr>
          <w:rFonts w:hint="eastAsia"/>
        </w:rPr>
        <w:lastRenderedPageBreak/>
        <w:t>性能设计</w:t>
      </w:r>
      <w:bookmarkEnd w:id="22"/>
    </w:p>
    <w:p w14:paraId="3D051DB4" w14:textId="25F4C23C" w:rsidR="00782E22" w:rsidRDefault="00782E22" w:rsidP="00782E22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当单台服务器无法承受巨大的访问量时，将同一服务分布于不同的服务器降低压力，构成集群</w:t>
      </w:r>
    </w:p>
    <w:p w14:paraId="30ACCCD3" w14:textId="5158F33E" w:rsidR="005B3A97" w:rsidRDefault="00782E22" w:rsidP="00782E22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并发访问量支持</w:t>
      </w:r>
      <w:r>
        <w:rPr>
          <w:rFonts w:hint="eastAsia"/>
        </w:rPr>
        <w:t xml:space="preserve"> 60000</w:t>
      </w:r>
      <w:r>
        <w:t xml:space="preserve"> </w:t>
      </w:r>
      <w:r>
        <w:rPr>
          <w:rFonts w:hint="eastAsia"/>
        </w:rPr>
        <w:t>以上</w:t>
      </w:r>
    </w:p>
    <w:p w14:paraId="703A8774" w14:textId="77777777" w:rsidR="005B3A97" w:rsidRDefault="00751407">
      <w:pPr>
        <w:pStyle w:val="1"/>
      </w:pPr>
      <w:bookmarkStart w:id="23" w:name="_Toc38297182"/>
      <w:r>
        <w:rPr>
          <w:rFonts w:hint="eastAsia"/>
        </w:rPr>
        <w:t>附录</w:t>
      </w:r>
      <w:bookmarkEnd w:id="23"/>
    </w:p>
    <w:p w14:paraId="59500EC7" w14:textId="7E692D12" w:rsidR="005B3A97" w:rsidRDefault="00751407" w:rsidP="00782E22">
      <w:pPr>
        <w:pStyle w:val="2"/>
      </w:pPr>
      <w:bookmarkStart w:id="24" w:name="_Toc38297183"/>
      <w:r>
        <w:rPr>
          <w:rFonts w:hint="eastAsia"/>
        </w:rPr>
        <w:t>附件</w:t>
      </w:r>
      <w:bookmarkEnd w:id="24"/>
    </w:p>
    <w:p w14:paraId="23F304C6" w14:textId="3C312880" w:rsidR="00782E22" w:rsidRPr="00782E22" w:rsidRDefault="00782E22" w:rsidP="00782E22">
      <w:r>
        <w:rPr>
          <w:rFonts w:hint="eastAsia"/>
        </w:rPr>
        <w:t>暂无</w:t>
      </w:r>
    </w:p>
    <w:p w14:paraId="6F53D982" w14:textId="77777777" w:rsidR="005B3A97" w:rsidRDefault="00751407">
      <w:pPr>
        <w:pStyle w:val="2"/>
      </w:pPr>
      <w:bookmarkStart w:id="25" w:name="_Toc38297184"/>
      <w:r>
        <w:rPr>
          <w:rFonts w:hint="eastAsia"/>
        </w:rPr>
        <w:t>修过记录</w:t>
      </w:r>
      <w:bookmarkEnd w:id="25"/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1134"/>
        <w:gridCol w:w="1276"/>
        <w:gridCol w:w="3834"/>
        <w:gridCol w:w="1603"/>
      </w:tblGrid>
      <w:tr w:rsidR="005B3A97" w14:paraId="0C853697" w14:textId="77777777">
        <w:tc>
          <w:tcPr>
            <w:tcW w:w="675" w:type="dxa"/>
            <w:shd w:val="pct20" w:color="auto" w:fill="auto"/>
          </w:tcPr>
          <w:p w14:paraId="7ECC3BAC" w14:textId="77777777" w:rsidR="005B3A97" w:rsidRDefault="00751407">
            <w:pPr>
              <w:spacing w:line="240" w:lineRule="auto"/>
            </w:pPr>
            <w:r>
              <w:rPr>
                <w:rFonts w:hint="eastAsia"/>
              </w:rPr>
              <w:t>版本</w:t>
            </w:r>
          </w:p>
        </w:tc>
        <w:tc>
          <w:tcPr>
            <w:tcW w:w="1134" w:type="dxa"/>
            <w:shd w:val="pct20" w:color="auto" w:fill="auto"/>
          </w:tcPr>
          <w:p w14:paraId="7C1A219A" w14:textId="77777777" w:rsidR="005B3A97" w:rsidRDefault="00751407">
            <w:pPr>
              <w:spacing w:line="240" w:lineRule="auto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76" w:type="dxa"/>
            <w:shd w:val="pct20" w:color="auto" w:fill="auto"/>
          </w:tcPr>
          <w:p w14:paraId="11881559" w14:textId="77777777" w:rsidR="005B3A97" w:rsidRDefault="00751407">
            <w:pPr>
              <w:spacing w:line="240" w:lineRule="auto"/>
            </w:pPr>
            <w:r>
              <w:rPr>
                <w:rFonts w:hint="eastAsia"/>
              </w:rPr>
              <w:t>修改时间</w:t>
            </w:r>
          </w:p>
        </w:tc>
        <w:tc>
          <w:tcPr>
            <w:tcW w:w="3834" w:type="dxa"/>
            <w:shd w:val="pct20" w:color="auto" w:fill="auto"/>
          </w:tcPr>
          <w:p w14:paraId="2CA7A950" w14:textId="77777777" w:rsidR="005B3A97" w:rsidRDefault="00751407">
            <w:pPr>
              <w:spacing w:line="240" w:lineRule="auto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603" w:type="dxa"/>
            <w:shd w:val="pct20" w:color="auto" w:fill="auto"/>
          </w:tcPr>
          <w:p w14:paraId="37171B75" w14:textId="77777777" w:rsidR="005B3A97" w:rsidRDefault="00751407">
            <w:pPr>
              <w:spacing w:line="240" w:lineRule="auto"/>
            </w:pPr>
            <w:r>
              <w:rPr>
                <w:rFonts w:hint="eastAsia"/>
              </w:rPr>
              <w:t>核准</w:t>
            </w:r>
          </w:p>
        </w:tc>
      </w:tr>
      <w:tr w:rsidR="005B3A97" w14:paraId="0A9D34DC" w14:textId="77777777">
        <w:tc>
          <w:tcPr>
            <w:tcW w:w="675" w:type="dxa"/>
          </w:tcPr>
          <w:p w14:paraId="6D8C0596" w14:textId="18C2EDA0" w:rsidR="005B3A97" w:rsidRDefault="005B3A97">
            <w:pPr>
              <w:spacing w:line="240" w:lineRule="auto"/>
            </w:pPr>
          </w:p>
        </w:tc>
        <w:tc>
          <w:tcPr>
            <w:tcW w:w="1134" w:type="dxa"/>
          </w:tcPr>
          <w:p w14:paraId="2FBF3751" w14:textId="1CB9A385" w:rsidR="005B3A97" w:rsidRDefault="005B3A97">
            <w:pPr>
              <w:spacing w:line="240" w:lineRule="auto"/>
            </w:pPr>
          </w:p>
        </w:tc>
        <w:tc>
          <w:tcPr>
            <w:tcW w:w="1276" w:type="dxa"/>
          </w:tcPr>
          <w:p w14:paraId="55B9E096" w14:textId="44EB94D6" w:rsidR="005B3A97" w:rsidRDefault="005B3A97">
            <w:pPr>
              <w:spacing w:line="240" w:lineRule="auto"/>
            </w:pPr>
          </w:p>
        </w:tc>
        <w:tc>
          <w:tcPr>
            <w:tcW w:w="3834" w:type="dxa"/>
          </w:tcPr>
          <w:p w14:paraId="56E9C33E" w14:textId="77777777" w:rsidR="005B3A97" w:rsidRDefault="005B3A97">
            <w:pPr>
              <w:spacing w:line="240" w:lineRule="auto"/>
            </w:pPr>
          </w:p>
        </w:tc>
        <w:tc>
          <w:tcPr>
            <w:tcW w:w="1603" w:type="dxa"/>
          </w:tcPr>
          <w:p w14:paraId="60F3F8D0" w14:textId="77777777" w:rsidR="005B3A97" w:rsidRDefault="005B3A97">
            <w:pPr>
              <w:spacing w:line="240" w:lineRule="auto"/>
            </w:pPr>
          </w:p>
        </w:tc>
      </w:tr>
    </w:tbl>
    <w:p w14:paraId="70DA9C5E" w14:textId="4EA4A9C9" w:rsidR="00F92074" w:rsidRDefault="00F92074" w:rsidP="00F92074">
      <w:pPr>
        <w:pStyle w:val="2"/>
      </w:pPr>
      <w:bookmarkStart w:id="26" w:name="_Toc38297185"/>
      <w:r>
        <w:rPr>
          <w:rFonts w:hint="eastAsia"/>
        </w:rPr>
        <w:t>附表</w:t>
      </w:r>
      <w:r>
        <w:rPr>
          <w:rFonts w:hint="eastAsia"/>
        </w:rPr>
        <w:t>1</w:t>
      </w:r>
      <w:bookmarkEnd w:id="26"/>
    </w:p>
    <w:p w14:paraId="1E125A90" w14:textId="154051EF" w:rsidR="00F92074" w:rsidRDefault="00F92074" w:rsidP="00F92074">
      <w:r>
        <w:rPr>
          <w:rFonts w:hint="eastAsia"/>
        </w:rPr>
        <w:t>需求优先级：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92074" w:rsidRPr="00E2379C" w14:paraId="3842EDB5" w14:textId="77777777" w:rsidTr="00AB4782">
        <w:tc>
          <w:tcPr>
            <w:tcW w:w="2074" w:type="dxa"/>
          </w:tcPr>
          <w:p w14:paraId="2AAA3808" w14:textId="77777777" w:rsidR="00F92074" w:rsidRPr="00E2379C" w:rsidRDefault="00F92074" w:rsidP="00AB4782">
            <w:r w:rsidRPr="00E2379C">
              <w:rPr>
                <w:rFonts w:hint="eastAsia"/>
              </w:rPr>
              <w:t>需求编号</w:t>
            </w:r>
          </w:p>
        </w:tc>
        <w:tc>
          <w:tcPr>
            <w:tcW w:w="2074" w:type="dxa"/>
          </w:tcPr>
          <w:p w14:paraId="5F3453E3" w14:textId="77777777" w:rsidR="00F92074" w:rsidRPr="00E2379C" w:rsidRDefault="00F92074" w:rsidP="00AB4782">
            <w:r w:rsidRPr="00E2379C">
              <w:rPr>
                <w:rFonts w:hint="eastAsia"/>
              </w:rPr>
              <w:t>需求名称</w:t>
            </w:r>
          </w:p>
        </w:tc>
        <w:tc>
          <w:tcPr>
            <w:tcW w:w="2074" w:type="dxa"/>
          </w:tcPr>
          <w:p w14:paraId="75830227" w14:textId="77777777" w:rsidR="00F92074" w:rsidRPr="00E2379C" w:rsidRDefault="00F92074" w:rsidP="00AB4782">
            <w:r w:rsidRPr="00E2379C">
              <w:rPr>
                <w:rFonts w:hint="eastAsia"/>
              </w:rPr>
              <w:t>提供者</w:t>
            </w:r>
          </w:p>
        </w:tc>
        <w:tc>
          <w:tcPr>
            <w:tcW w:w="2074" w:type="dxa"/>
          </w:tcPr>
          <w:p w14:paraId="3DF69871" w14:textId="77777777" w:rsidR="00F92074" w:rsidRPr="00E2379C" w:rsidRDefault="00F92074" w:rsidP="00AB4782">
            <w:r w:rsidRPr="00E2379C">
              <w:rPr>
                <w:rFonts w:hint="eastAsia"/>
              </w:rPr>
              <w:t>优先级</w:t>
            </w:r>
          </w:p>
        </w:tc>
      </w:tr>
      <w:tr w:rsidR="00F92074" w:rsidRPr="00E2379C" w14:paraId="2F06B9ED" w14:textId="77777777" w:rsidTr="00AB4782">
        <w:tc>
          <w:tcPr>
            <w:tcW w:w="2074" w:type="dxa"/>
          </w:tcPr>
          <w:p w14:paraId="7AA61D9B" w14:textId="77777777" w:rsidR="00F92074" w:rsidRPr="00E2379C" w:rsidRDefault="00F92074" w:rsidP="00AB4782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51CAAFE1" w14:textId="77777777" w:rsidR="00F92074" w:rsidRPr="00E2379C" w:rsidRDefault="00F92074" w:rsidP="00AB4782">
            <w:r>
              <w:rPr>
                <w:rFonts w:hint="eastAsia"/>
              </w:rPr>
              <w:t>登录</w:t>
            </w:r>
          </w:p>
        </w:tc>
        <w:tc>
          <w:tcPr>
            <w:tcW w:w="2074" w:type="dxa"/>
          </w:tcPr>
          <w:p w14:paraId="67CA2C38" w14:textId="512DB3E1" w:rsidR="00F92074" w:rsidRPr="00E2379C" w:rsidRDefault="00690EB4" w:rsidP="00AB4782">
            <w:proofErr w:type="gramStart"/>
            <w:r>
              <w:rPr>
                <w:rFonts w:hint="eastAsia"/>
              </w:rPr>
              <w:t>张晨旭</w:t>
            </w:r>
            <w:proofErr w:type="gramEnd"/>
          </w:p>
        </w:tc>
        <w:tc>
          <w:tcPr>
            <w:tcW w:w="2074" w:type="dxa"/>
          </w:tcPr>
          <w:p w14:paraId="520F463F" w14:textId="77777777" w:rsidR="00F92074" w:rsidRPr="00E2379C" w:rsidRDefault="00F92074" w:rsidP="00AB4782">
            <w:r>
              <w:rPr>
                <w:rFonts w:hint="eastAsia"/>
              </w:rPr>
              <w:t>高</w:t>
            </w:r>
          </w:p>
        </w:tc>
      </w:tr>
      <w:tr w:rsidR="00F92074" w:rsidRPr="00E2379C" w14:paraId="250DBFB4" w14:textId="77777777" w:rsidTr="00AB4782">
        <w:tc>
          <w:tcPr>
            <w:tcW w:w="2074" w:type="dxa"/>
          </w:tcPr>
          <w:p w14:paraId="3017872D" w14:textId="77777777" w:rsidR="00F92074" w:rsidRPr="00E2379C" w:rsidRDefault="00F92074" w:rsidP="00AB4782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11A9872B" w14:textId="77777777" w:rsidR="00F92074" w:rsidRPr="00E2379C" w:rsidRDefault="00F92074" w:rsidP="00AB4782">
            <w:r>
              <w:rPr>
                <w:rFonts w:hint="eastAsia"/>
              </w:rPr>
              <w:t>注册</w:t>
            </w:r>
          </w:p>
        </w:tc>
        <w:tc>
          <w:tcPr>
            <w:tcW w:w="2074" w:type="dxa"/>
          </w:tcPr>
          <w:p w14:paraId="2FB32A7B" w14:textId="43074D59" w:rsidR="00F92074" w:rsidRPr="00E2379C" w:rsidRDefault="00690EB4" w:rsidP="00AB4782">
            <w:proofErr w:type="gramStart"/>
            <w:r>
              <w:rPr>
                <w:rFonts w:hint="eastAsia"/>
              </w:rPr>
              <w:t>张晨旭</w:t>
            </w:r>
            <w:proofErr w:type="gramEnd"/>
          </w:p>
        </w:tc>
        <w:tc>
          <w:tcPr>
            <w:tcW w:w="2074" w:type="dxa"/>
          </w:tcPr>
          <w:p w14:paraId="07716A75" w14:textId="77777777" w:rsidR="00F92074" w:rsidRPr="00E2379C" w:rsidRDefault="00F92074" w:rsidP="00AB4782">
            <w:r>
              <w:rPr>
                <w:rFonts w:hint="eastAsia"/>
              </w:rPr>
              <w:t>高</w:t>
            </w:r>
          </w:p>
        </w:tc>
      </w:tr>
      <w:tr w:rsidR="00F92074" w:rsidRPr="00E2379C" w14:paraId="1F632D60" w14:textId="77777777" w:rsidTr="00AB4782">
        <w:tc>
          <w:tcPr>
            <w:tcW w:w="2074" w:type="dxa"/>
          </w:tcPr>
          <w:p w14:paraId="1B8034E2" w14:textId="77777777" w:rsidR="00F92074" w:rsidRPr="00E2379C" w:rsidRDefault="00F92074" w:rsidP="00AB4782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20798970" w14:textId="2B19B7BF" w:rsidR="00F92074" w:rsidRPr="00E2379C" w:rsidRDefault="00F92074" w:rsidP="00AB4782">
            <w:r>
              <w:rPr>
                <w:rFonts w:hint="eastAsia"/>
              </w:rPr>
              <w:t>添加商品</w:t>
            </w:r>
          </w:p>
        </w:tc>
        <w:tc>
          <w:tcPr>
            <w:tcW w:w="2074" w:type="dxa"/>
          </w:tcPr>
          <w:p w14:paraId="719A3E2A" w14:textId="156BB71C" w:rsidR="00F92074" w:rsidRPr="00E2379C" w:rsidRDefault="00690EB4" w:rsidP="00AB4782">
            <w:r>
              <w:rPr>
                <w:rFonts w:hint="eastAsia"/>
              </w:rPr>
              <w:t>康晓慧</w:t>
            </w:r>
          </w:p>
        </w:tc>
        <w:tc>
          <w:tcPr>
            <w:tcW w:w="2074" w:type="dxa"/>
          </w:tcPr>
          <w:p w14:paraId="454FBF1A" w14:textId="77777777" w:rsidR="00F92074" w:rsidRPr="00E2379C" w:rsidRDefault="00F92074" w:rsidP="00AB4782">
            <w:r>
              <w:rPr>
                <w:rFonts w:hint="eastAsia"/>
              </w:rPr>
              <w:t>高</w:t>
            </w:r>
          </w:p>
        </w:tc>
      </w:tr>
      <w:tr w:rsidR="00F92074" w:rsidRPr="00E2379C" w14:paraId="6B0CFCD0" w14:textId="77777777" w:rsidTr="00AB4782">
        <w:tc>
          <w:tcPr>
            <w:tcW w:w="2074" w:type="dxa"/>
          </w:tcPr>
          <w:p w14:paraId="3AD0890D" w14:textId="77777777" w:rsidR="00F92074" w:rsidRPr="00E2379C" w:rsidRDefault="00F92074" w:rsidP="00AB4782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6D269502" w14:textId="043923D1" w:rsidR="00F92074" w:rsidRPr="00E2379C" w:rsidRDefault="00F92074" w:rsidP="00AB4782">
            <w:r>
              <w:rPr>
                <w:rFonts w:hint="eastAsia"/>
              </w:rPr>
              <w:t>处理订单</w:t>
            </w:r>
          </w:p>
        </w:tc>
        <w:tc>
          <w:tcPr>
            <w:tcW w:w="2074" w:type="dxa"/>
          </w:tcPr>
          <w:p w14:paraId="7C2F4D08" w14:textId="450656C7" w:rsidR="00F92074" w:rsidRPr="00E2379C" w:rsidRDefault="00690EB4" w:rsidP="00AB4782">
            <w:r>
              <w:rPr>
                <w:rFonts w:hint="eastAsia"/>
              </w:rPr>
              <w:t>张</w:t>
            </w:r>
            <w:proofErr w:type="gramStart"/>
            <w:r>
              <w:rPr>
                <w:rFonts w:hint="eastAsia"/>
              </w:rPr>
              <w:t>浩</w:t>
            </w:r>
            <w:proofErr w:type="gramEnd"/>
            <w:r>
              <w:rPr>
                <w:rFonts w:hint="eastAsia"/>
              </w:rPr>
              <w:t>宇</w:t>
            </w:r>
          </w:p>
        </w:tc>
        <w:tc>
          <w:tcPr>
            <w:tcW w:w="2074" w:type="dxa"/>
          </w:tcPr>
          <w:p w14:paraId="3DAB2DE8" w14:textId="77777777" w:rsidR="00F92074" w:rsidRPr="00E2379C" w:rsidRDefault="00F92074" w:rsidP="00AB4782">
            <w:r>
              <w:rPr>
                <w:rFonts w:hint="eastAsia"/>
              </w:rPr>
              <w:t>高</w:t>
            </w:r>
          </w:p>
        </w:tc>
      </w:tr>
      <w:tr w:rsidR="00F92074" w:rsidRPr="00E2379C" w14:paraId="472467E4" w14:textId="77777777" w:rsidTr="00AB4782">
        <w:tc>
          <w:tcPr>
            <w:tcW w:w="2074" w:type="dxa"/>
          </w:tcPr>
          <w:p w14:paraId="6C4BA81A" w14:textId="77777777" w:rsidR="00F92074" w:rsidRPr="00E2379C" w:rsidRDefault="00F92074" w:rsidP="00AB4782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2D7CE70E" w14:textId="1D62A7F8" w:rsidR="00F92074" w:rsidRPr="00E2379C" w:rsidRDefault="00690EB4" w:rsidP="00AB4782">
            <w:r>
              <w:rPr>
                <w:rFonts w:hint="eastAsia"/>
              </w:rPr>
              <w:t>搜索书籍</w:t>
            </w:r>
          </w:p>
        </w:tc>
        <w:tc>
          <w:tcPr>
            <w:tcW w:w="2074" w:type="dxa"/>
          </w:tcPr>
          <w:p w14:paraId="2BB8D66F" w14:textId="39F114AA" w:rsidR="00F92074" w:rsidRPr="00E2379C" w:rsidRDefault="00690EB4" w:rsidP="00AB4782">
            <w:r>
              <w:rPr>
                <w:rFonts w:hint="eastAsia"/>
              </w:rPr>
              <w:t>王明杰</w:t>
            </w:r>
          </w:p>
        </w:tc>
        <w:tc>
          <w:tcPr>
            <w:tcW w:w="2074" w:type="dxa"/>
          </w:tcPr>
          <w:p w14:paraId="6D072BB3" w14:textId="77777777" w:rsidR="00F92074" w:rsidRPr="00E2379C" w:rsidRDefault="00F92074" w:rsidP="00AB4782">
            <w:r>
              <w:rPr>
                <w:rFonts w:hint="eastAsia"/>
              </w:rPr>
              <w:t>高</w:t>
            </w:r>
          </w:p>
        </w:tc>
      </w:tr>
      <w:tr w:rsidR="00F92074" w14:paraId="1C97CFE9" w14:textId="77777777" w:rsidTr="00AB4782">
        <w:tc>
          <w:tcPr>
            <w:tcW w:w="2074" w:type="dxa"/>
          </w:tcPr>
          <w:p w14:paraId="5AB26507" w14:textId="77777777" w:rsidR="00F92074" w:rsidRDefault="00F92074" w:rsidP="00AB4782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08DA9729" w14:textId="3670098E" w:rsidR="00F92074" w:rsidRDefault="00690EB4" w:rsidP="00AB4782">
            <w:r>
              <w:rPr>
                <w:rFonts w:hint="eastAsia"/>
              </w:rPr>
              <w:t>下单</w:t>
            </w:r>
          </w:p>
        </w:tc>
        <w:tc>
          <w:tcPr>
            <w:tcW w:w="2074" w:type="dxa"/>
          </w:tcPr>
          <w:p w14:paraId="44E5BCA9" w14:textId="79091094" w:rsidR="00F92074" w:rsidRPr="00E2379C" w:rsidRDefault="00690EB4" w:rsidP="00AB4782">
            <w:proofErr w:type="gramStart"/>
            <w:r>
              <w:rPr>
                <w:rFonts w:hint="eastAsia"/>
              </w:rPr>
              <w:t>张晨旭</w:t>
            </w:r>
            <w:proofErr w:type="gramEnd"/>
          </w:p>
        </w:tc>
        <w:tc>
          <w:tcPr>
            <w:tcW w:w="2074" w:type="dxa"/>
          </w:tcPr>
          <w:p w14:paraId="3C838526" w14:textId="77777777" w:rsidR="00F92074" w:rsidRDefault="00F92074" w:rsidP="00AB4782">
            <w:r>
              <w:rPr>
                <w:rFonts w:hint="eastAsia"/>
              </w:rPr>
              <w:t>高</w:t>
            </w:r>
          </w:p>
        </w:tc>
      </w:tr>
      <w:tr w:rsidR="00F92074" w14:paraId="2539F7BE" w14:textId="77777777" w:rsidTr="00AB4782">
        <w:tc>
          <w:tcPr>
            <w:tcW w:w="2074" w:type="dxa"/>
          </w:tcPr>
          <w:p w14:paraId="070FCD9A" w14:textId="77777777" w:rsidR="00F92074" w:rsidRDefault="00F92074" w:rsidP="00AB4782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044F4A04" w14:textId="01875F15" w:rsidR="00F92074" w:rsidRDefault="00690EB4" w:rsidP="00AB4782">
            <w:r>
              <w:rPr>
                <w:rFonts w:hint="eastAsia"/>
              </w:rPr>
              <w:t>修改个人信息</w:t>
            </w:r>
          </w:p>
        </w:tc>
        <w:tc>
          <w:tcPr>
            <w:tcW w:w="2074" w:type="dxa"/>
          </w:tcPr>
          <w:p w14:paraId="70D7305A" w14:textId="483D3E7D" w:rsidR="00F92074" w:rsidRPr="00E2379C" w:rsidRDefault="00690EB4" w:rsidP="00AB4782">
            <w:r>
              <w:rPr>
                <w:rFonts w:hint="eastAsia"/>
              </w:rPr>
              <w:t>张</w:t>
            </w:r>
            <w:proofErr w:type="gramStart"/>
            <w:r>
              <w:rPr>
                <w:rFonts w:hint="eastAsia"/>
              </w:rPr>
              <w:t>浩</w:t>
            </w:r>
            <w:proofErr w:type="gramEnd"/>
            <w:r>
              <w:rPr>
                <w:rFonts w:hint="eastAsia"/>
              </w:rPr>
              <w:t>宇</w:t>
            </w:r>
          </w:p>
        </w:tc>
        <w:tc>
          <w:tcPr>
            <w:tcW w:w="2074" w:type="dxa"/>
          </w:tcPr>
          <w:p w14:paraId="0A66CFAE" w14:textId="736822DB" w:rsidR="00F92074" w:rsidRDefault="00690EB4" w:rsidP="00AB4782">
            <w:r>
              <w:rPr>
                <w:rFonts w:hint="eastAsia"/>
              </w:rPr>
              <w:t>中</w:t>
            </w:r>
          </w:p>
        </w:tc>
      </w:tr>
      <w:tr w:rsidR="00F92074" w14:paraId="72A2915F" w14:textId="77777777" w:rsidTr="00AB4782">
        <w:tc>
          <w:tcPr>
            <w:tcW w:w="2074" w:type="dxa"/>
          </w:tcPr>
          <w:p w14:paraId="3BE1E9F9" w14:textId="77777777" w:rsidR="00F92074" w:rsidRDefault="00F92074" w:rsidP="00AB4782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64D9C6E7" w14:textId="77777777" w:rsidR="00F92074" w:rsidRDefault="00F92074" w:rsidP="00AB4782">
            <w:r>
              <w:rPr>
                <w:rFonts w:hint="eastAsia"/>
              </w:rPr>
              <w:t>修改密码</w:t>
            </w:r>
          </w:p>
        </w:tc>
        <w:tc>
          <w:tcPr>
            <w:tcW w:w="2074" w:type="dxa"/>
          </w:tcPr>
          <w:p w14:paraId="11B076C5" w14:textId="462CB1F0" w:rsidR="00F92074" w:rsidRPr="00E2379C" w:rsidRDefault="00690EB4" w:rsidP="00AB4782">
            <w:r>
              <w:rPr>
                <w:rFonts w:hint="eastAsia"/>
              </w:rPr>
              <w:t>刘潭</w:t>
            </w:r>
          </w:p>
        </w:tc>
        <w:tc>
          <w:tcPr>
            <w:tcW w:w="2074" w:type="dxa"/>
          </w:tcPr>
          <w:p w14:paraId="39C917CB" w14:textId="77777777" w:rsidR="00F92074" w:rsidRDefault="00F92074" w:rsidP="00AB4782">
            <w:r>
              <w:rPr>
                <w:rFonts w:hint="eastAsia"/>
              </w:rPr>
              <w:t>中</w:t>
            </w:r>
          </w:p>
        </w:tc>
      </w:tr>
      <w:tr w:rsidR="00F92074" w14:paraId="42020A11" w14:textId="77777777" w:rsidTr="00AB4782">
        <w:tc>
          <w:tcPr>
            <w:tcW w:w="2074" w:type="dxa"/>
          </w:tcPr>
          <w:p w14:paraId="61AFE66A" w14:textId="77777777" w:rsidR="00F92074" w:rsidRDefault="00F92074" w:rsidP="00AB4782"/>
        </w:tc>
        <w:tc>
          <w:tcPr>
            <w:tcW w:w="2074" w:type="dxa"/>
          </w:tcPr>
          <w:p w14:paraId="342768EB" w14:textId="77777777" w:rsidR="00F92074" w:rsidRDefault="00F92074" w:rsidP="00AB4782"/>
        </w:tc>
        <w:tc>
          <w:tcPr>
            <w:tcW w:w="2074" w:type="dxa"/>
          </w:tcPr>
          <w:p w14:paraId="66F0D53D" w14:textId="77777777" w:rsidR="00F92074" w:rsidRPr="00E2379C" w:rsidRDefault="00F92074" w:rsidP="00AB4782"/>
        </w:tc>
        <w:tc>
          <w:tcPr>
            <w:tcW w:w="2074" w:type="dxa"/>
          </w:tcPr>
          <w:p w14:paraId="40316525" w14:textId="77777777" w:rsidR="00F92074" w:rsidRDefault="00F92074" w:rsidP="00AB4782"/>
        </w:tc>
      </w:tr>
      <w:tr w:rsidR="00F92074" w14:paraId="557ADBE9" w14:textId="77777777" w:rsidTr="00AB4782">
        <w:tc>
          <w:tcPr>
            <w:tcW w:w="2074" w:type="dxa"/>
          </w:tcPr>
          <w:p w14:paraId="63490EE8" w14:textId="77777777" w:rsidR="00F92074" w:rsidRDefault="00F92074" w:rsidP="00AB4782"/>
        </w:tc>
        <w:tc>
          <w:tcPr>
            <w:tcW w:w="2074" w:type="dxa"/>
          </w:tcPr>
          <w:p w14:paraId="04CDC73B" w14:textId="77777777" w:rsidR="00F92074" w:rsidRDefault="00F92074" w:rsidP="00AB4782"/>
        </w:tc>
        <w:tc>
          <w:tcPr>
            <w:tcW w:w="2074" w:type="dxa"/>
          </w:tcPr>
          <w:p w14:paraId="6560D9F4" w14:textId="77777777" w:rsidR="00F92074" w:rsidRPr="00E2379C" w:rsidRDefault="00F92074" w:rsidP="00AB4782"/>
        </w:tc>
        <w:tc>
          <w:tcPr>
            <w:tcW w:w="2074" w:type="dxa"/>
          </w:tcPr>
          <w:p w14:paraId="4F965655" w14:textId="77777777" w:rsidR="00F92074" w:rsidRDefault="00F92074" w:rsidP="00AB4782"/>
        </w:tc>
      </w:tr>
    </w:tbl>
    <w:p w14:paraId="5F940D79" w14:textId="77777777" w:rsidR="00F92074" w:rsidRPr="00F92074" w:rsidRDefault="00F92074" w:rsidP="00F92074"/>
    <w:sectPr w:rsidR="00F92074" w:rsidRPr="00F92074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145B56" w14:textId="77777777" w:rsidR="005725DF" w:rsidRDefault="005725DF">
      <w:pPr>
        <w:spacing w:line="240" w:lineRule="auto"/>
      </w:pPr>
      <w:r>
        <w:separator/>
      </w:r>
    </w:p>
  </w:endnote>
  <w:endnote w:type="continuationSeparator" w:id="0">
    <w:p w14:paraId="49862E25" w14:textId="77777777" w:rsidR="005725DF" w:rsidRDefault="005725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5D5ABF" w14:textId="7897756C" w:rsidR="005B3A97" w:rsidRDefault="005B3A97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223E63" w14:textId="77777777" w:rsidR="005725DF" w:rsidRDefault="005725DF">
      <w:pPr>
        <w:spacing w:line="240" w:lineRule="auto"/>
      </w:pPr>
      <w:r>
        <w:separator/>
      </w:r>
    </w:p>
  </w:footnote>
  <w:footnote w:type="continuationSeparator" w:id="0">
    <w:p w14:paraId="64CF9736" w14:textId="77777777" w:rsidR="005725DF" w:rsidRDefault="005725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7DE5C" w14:textId="016C1CBF" w:rsidR="005B3A97" w:rsidRDefault="00751407">
    <w:pPr>
      <w:pStyle w:val="a7"/>
      <w:jc w:val="both"/>
    </w:pPr>
    <w:r>
      <w:rPr>
        <w:rFonts w:hint="eastAsia"/>
      </w:rPr>
      <w:t xml:space="preserve">                                                    </w:t>
    </w:r>
    <w:r w:rsidR="0074128B">
      <w:t xml:space="preserve">                  </w:t>
    </w:r>
    <w:proofErr w:type="gramStart"/>
    <w:r w:rsidR="0074128B">
      <w:rPr>
        <w:rFonts w:hint="eastAsia"/>
      </w:rPr>
      <w:t>三味</w:t>
    </w:r>
    <w:proofErr w:type="gramEnd"/>
    <w:r w:rsidR="0074128B">
      <w:rPr>
        <w:rFonts w:hint="eastAsia"/>
      </w:rPr>
      <w:t>书屋</w:t>
    </w:r>
    <w:r>
      <w:rPr>
        <w:rFonts w:hint="eastAsia"/>
      </w:rPr>
      <w:t xml:space="preserve"> </w:t>
    </w:r>
    <w:r>
      <w:rPr>
        <w:rFonts w:hint="eastAsia"/>
      </w:rPr>
      <w:t>系统设计说明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23AB3"/>
    <w:multiLevelType w:val="multilevel"/>
    <w:tmpl w:val="06023AB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286BA5"/>
    <w:multiLevelType w:val="multilevel"/>
    <w:tmpl w:val="06286BA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012CD3"/>
    <w:multiLevelType w:val="multilevel"/>
    <w:tmpl w:val="09012CD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9FA6D46"/>
    <w:multiLevelType w:val="hybridMultilevel"/>
    <w:tmpl w:val="88BC2946"/>
    <w:lvl w:ilvl="0" w:tplc="908AAB0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18546A8"/>
    <w:multiLevelType w:val="multilevel"/>
    <w:tmpl w:val="118546A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D54F37"/>
    <w:multiLevelType w:val="multilevel"/>
    <w:tmpl w:val="23D54F3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9A5351"/>
    <w:multiLevelType w:val="multilevel"/>
    <w:tmpl w:val="2F9A5351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5716CA9"/>
    <w:multiLevelType w:val="multilevel"/>
    <w:tmpl w:val="35716CA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FF3962"/>
    <w:multiLevelType w:val="multilevel"/>
    <w:tmpl w:val="35FF396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CB6DD6"/>
    <w:multiLevelType w:val="hybridMultilevel"/>
    <w:tmpl w:val="23A266C6"/>
    <w:lvl w:ilvl="0" w:tplc="1C24DF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2456AA"/>
    <w:multiLevelType w:val="hybridMultilevel"/>
    <w:tmpl w:val="E1C26B58"/>
    <w:lvl w:ilvl="0" w:tplc="9ED627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B5A00BE"/>
    <w:multiLevelType w:val="multilevel"/>
    <w:tmpl w:val="7B5A00B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1"/>
  </w:num>
  <w:num w:numId="5">
    <w:abstractNumId w:val="8"/>
  </w:num>
  <w:num w:numId="6">
    <w:abstractNumId w:val="4"/>
  </w:num>
  <w:num w:numId="7">
    <w:abstractNumId w:val="11"/>
  </w:num>
  <w:num w:numId="8">
    <w:abstractNumId w:val="7"/>
  </w:num>
  <w:num w:numId="9">
    <w:abstractNumId w:val="2"/>
  </w:num>
  <w:num w:numId="10">
    <w:abstractNumId w:val="3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315C"/>
    <w:rsid w:val="000056CB"/>
    <w:rsid w:val="00026A25"/>
    <w:rsid w:val="00033C8A"/>
    <w:rsid w:val="00051C3A"/>
    <w:rsid w:val="0008302F"/>
    <w:rsid w:val="000C3151"/>
    <w:rsid w:val="000D2C27"/>
    <w:rsid w:val="000D559C"/>
    <w:rsid w:val="000E39D5"/>
    <w:rsid w:val="0010354E"/>
    <w:rsid w:val="00142373"/>
    <w:rsid w:val="00180C6D"/>
    <w:rsid w:val="001B5513"/>
    <w:rsid w:val="001C6361"/>
    <w:rsid w:val="001D1FF3"/>
    <w:rsid w:val="001E2022"/>
    <w:rsid w:val="001F7424"/>
    <w:rsid w:val="00215079"/>
    <w:rsid w:val="00220449"/>
    <w:rsid w:val="00224192"/>
    <w:rsid w:val="00234C4C"/>
    <w:rsid w:val="00237305"/>
    <w:rsid w:val="00252B85"/>
    <w:rsid w:val="0029608B"/>
    <w:rsid w:val="002D3571"/>
    <w:rsid w:val="002D74C7"/>
    <w:rsid w:val="002F6806"/>
    <w:rsid w:val="003018C3"/>
    <w:rsid w:val="00314BB0"/>
    <w:rsid w:val="00327F3E"/>
    <w:rsid w:val="003B0E5F"/>
    <w:rsid w:val="003B386F"/>
    <w:rsid w:val="003C0179"/>
    <w:rsid w:val="003C049C"/>
    <w:rsid w:val="003C1476"/>
    <w:rsid w:val="003D62E8"/>
    <w:rsid w:val="003E2703"/>
    <w:rsid w:val="00451B89"/>
    <w:rsid w:val="004578BD"/>
    <w:rsid w:val="00500D9F"/>
    <w:rsid w:val="00507A92"/>
    <w:rsid w:val="00527E45"/>
    <w:rsid w:val="00542727"/>
    <w:rsid w:val="005563B8"/>
    <w:rsid w:val="005725DF"/>
    <w:rsid w:val="00593077"/>
    <w:rsid w:val="0059384B"/>
    <w:rsid w:val="005B3A97"/>
    <w:rsid w:val="005F5A51"/>
    <w:rsid w:val="006417C7"/>
    <w:rsid w:val="00681C6F"/>
    <w:rsid w:val="00690EB4"/>
    <w:rsid w:val="006C0429"/>
    <w:rsid w:val="006E5D01"/>
    <w:rsid w:val="006F4023"/>
    <w:rsid w:val="00720B99"/>
    <w:rsid w:val="007221DF"/>
    <w:rsid w:val="00732290"/>
    <w:rsid w:val="00733380"/>
    <w:rsid w:val="00737917"/>
    <w:rsid w:val="00740318"/>
    <w:rsid w:val="0074128B"/>
    <w:rsid w:val="00751407"/>
    <w:rsid w:val="00782E22"/>
    <w:rsid w:val="007841E2"/>
    <w:rsid w:val="0078746E"/>
    <w:rsid w:val="007B2A41"/>
    <w:rsid w:val="007B33F0"/>
    <w:rsid w:val="007D6147"/>
    <w:rsid w:val="007E7423"/>
    <w:rsid w:val="0082201E"/>
    <w:rsid w:val="00825C4B"/>
    <w:rsid w:val="0084213F"/>
    <w:rsid w:val="008654EC"/>
    <w:rsid w:val="00866E6E"/>
    <w:rsid w:val="008B7291"/>
    <w:rsid w:val="008D4607"/>
    <w:rsid w:val="008E12C8"/>
    <w:rsid w:val="008E71C4"/>
    <w:rsid w:val="008E7869"/>
    <w:rsid w:val="008F2653"/>
    <w:rsid w:val="00910982"/>
    <w:rsid w:val="0097704B"/>
    <w:rsid w:val="009B3953"/>
    <w:rsid w:val="009C1C2B"/>
    <w:rsid w:val="009C3F5F"/>
    <w:rsid w:val="00A94322"/>
    <w:rsid w:val="00AC1220"/>
    <w:rsid w:val="00AE43F6"/>
    <w:rsid w:val="00AF0336"/>
    <w:rsid w:val="00AF298A"/>
    <w:rsid w:val="00B21E50"/>
    <w:rsid w:val="00B2315C"/>
    <w:rsid w:val="00B720DE"/>
    <w:rsid w:val="00B832C4"/>
    <w:rsid w:val="00BB1099"/>
    <w:rsid w:val="00BB3858"/>
    <w:rsid w:val="00BE0272"/>
    <w:rsid w:val="00BF71A8"/>
    <w:rsid w:val="00C15D35"/>
    <w:rsid w:val="00CB3A44"/>
    <w:rsid w:val="00CC0445"/>
    <w:rsid w:val="00D15C76"/>
    <w:rsid w:val="00D24937"/>
    <w:rsid w:val="00D41EDD"/>
    <w:rsid w:val="00D559CF"/>
    <w:rsid w:val="00D77A76"/>
    <w:rsid w:val="00DB028C"/>
    <w:rsid w:val="00DB2354"/>
    <w:rsid w:val="00DB7FBD"/>
    <w:rsid w:val="00E06B85"/>
    <w:rsid w:val="00E11FBF"/>
    <w:rsid w:val="00E166F8"/>
    <w:rsid w:val="00E16CBC"/>
    <w:rsid w:val="00E2619C"/>
    <w:rsid w:val="00EC05A1"/>
    <w:rsid w:val="00EC6F91"/>
    <w:rsid w:val="00ED129D"/>
    <w:rsid w:val="00EE3ED9"/>
    <w:rsid w:val="00EF2BF7"/>
    <w:rsid w:val="00F07430"/>
    <w:rsid w:val="00F07DC0"/>
    <w:rsid w:val="00F262D6"/>
    <w:rsid w:val="00F4274E"/>
    <w:rsid w:val="00F52D00"/>
    <w:rsid w:val="00F92074"/>
    <w:rsid w:val="00FD1A28"/>
    <w:rsid w:val="735F1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3F0B99"/>
  <w15:docId w15:val="{9C25622B-5390-48E0-8E9B-149C52012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39033;&#30446;&#31649;&#29702;&#22521;&#35757;\OTQP-PMT-4-1%20&#31995;&#32479;&#35774;&#35745;&#35828;&#26126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190B37-D39C-4F14-9400-05B239F02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OTQP-PMT-4-1 系统设计说明.dotx</Template>
  <TotalTime>352</TotalTime>
  <Pages>14</Pages>
  <Words>726</Words>
  <Characters>4139</Characters>
  <Application>Microsoft Office Word</Application>
  <DocSecurity>0</DocSecurity>
  <Lines>34</Lines>
  <Paragraphs>9</Paragraphs>
  <ScaleCrop>false</ScaleCrop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张晨旭</cp:lastModifiedBy>
  <cp:revision>43</cp:revision>
  <dcterms:created xsi:type="dcterms:W3CDTF">2011-08-16T06:41:00Z</dcterms:created>
  <dcterms:modified xsi:type="dcterms:W3CDTF">2020-04-20T09:45:00Z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